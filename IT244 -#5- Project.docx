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103C16" w14:textId="7511544E" w:rsidR="00675688" w:rsidRPr="00F55DC7" w:rsidRDefault="000D70D7">
      <w:pPr>
        <w:rPr>
          <w:rFonts w:ascii="Times New Roman" w:hAnsi="Times New Roman" w:cs="Times New Roman"/>
        </w:rPr>
      </w:pPr>
      <w:r w:rsidRPr="00F55DC7">
        <w:rPr>
          <w:rFonts w:ascii="Times New Roman" w:hAnsi="Times New Roman" w:cs="Times New Roman"/>
          <w:b/>
          <w:bCs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0" wp14:anchorId="31BDEDF3" wp14:editId="6EE44C7A">
                <wp:simplePos x="0" y="0"/>
                <wp:positionH relativeFrom="page">
                  <wp:posOffset>457200</wp:posOffset>
                </wp:positionH>
                <wp:positionV relativeFrom="margin">
                  <wp:posOffset>1084640</wp:posOffset>
                </wp:positionV>
                <wp:extent cx="6858000" cy="1880558"/>
                <wp:effectExtent l="0" t="0" r="0" b="5715"/>
                <wp:wrapNone/>
                <wp:docPr id="14" name="Text Box 14" descr="Report 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18805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sz w:val="96"/>
                                <w:szCs w:val="96"/>
                              </w:rPr>
                              <w:alias w:val="Title"/>
                              <w:tag w:val=""/>
                              <w:id w:val="669530345"/>
                              <w:placeholder>
                                <w:docPart w:val="B491ECBAB2F14EFFBE49B74776B760F8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00F749FA" w14:textId="5A8921BF" w:rsidR="00496101" w:rsidRPr="003C4083" w:rsidRDefault="00826590" w:rsidP="006C507D">
                                <w:pPr>
                                  <w:pStyle w:val="Title"/>
                                  <w:jc w:val="center"/>
                                  <w:rPr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sz w:val="96"/>
                                    <w:szCs w:val="96"/>
                                  </w:rPr>
                                  <w:t>Project</w:t>
                                </w:r>
                              </w:p>
                            </w:sdtContent>
                          </w:sdt>
                          <w:p w14:paraId="29DD9B11" w14:textId="4BD1368C" w:rsidR="00496101" w:rsidRPr="00517329" w:rsidRDefault="00EE463B" w:rsidP="006C507D">
                            <w:pPr>
                              <w:pStyle w:val="Subtitle"/>
                              <w:ind w:left="709" w:right="720"/>
                              <w:jc w:val="center"/>
                              <w:rPr>
                                <w:color w:val="0070C0"/>
                              </w:rPr>
                            </w:pPr>
                            <w:sdt>
                              <w:sdtPr>
                                <w:rPr>
                                  <w:b w:val="0"/>
                                  <w:caps w:val="0"/>
                                  <w:color w:val="0070C0"/>
                                  <w:sz w:val="52"/>
                                  <w:szCs w:val="1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alias w:val="Subtitle"/>
                                <w:tag w:val=""/>
                                <w:id w:val="-2055537761"/>
                                <w:placeholder>
                                  <w:docPart w:val="ABA4E856757C43F09EB4041128DDA0A9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3A7184" w:rsidRPr="003A7184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Deadline: </w:t>
                                </w:r>
                                <w:r w:rsidR="0054101A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Mo</w:t>
                                </w:r>
                                <w:r w:rsidR="001D6CE2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nday</w:t>
                                </w:r>
                                <w:r w:rsidR="003A7184" w:rsidRPr="003A7184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="0054101A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0</w:t>
                                </w:r>
                                <w:r w:rsidR="00DE53E3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9</w:t>
                                </w:r>
                                <w:r w:rsidR="0054101A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/0</w:t>
                                </w:r>
                                <w:r w:rsidR="00DE53E3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8</w:t>
                                </w:r>
                                <w:r w:rsidR="0054101A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/2026</w:t>
                                </w:r>
                                <w:r w:rsidR="003A7184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="003A7184" w:rsidRPr="003A7184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@ 23:59</w:t>
                                </w:r>
                              </w:sdtContent>
                            </w:sdt>
                          </w:p>
                          <w:sdt>
                            <w:sdtP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24"/>
                              </w:rPr>
                              <w:alias w:val="Quote or Abstract"/>
                              <w:tag w:val="Quote or Abstract"/>
                              <w:id w:val="-247963122"/>
                              <w:placeholder>
                                <w:docPart w:val="BF71855941A1427E8373CCD94C73EBF2"/>
                              </w:placeholder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p w14:paraId="3592AB34" w14:textId="00ECC277" w:rsidR="00496101" w:rsidRPr="00517329" w:rsidRDefault="00517329" w:rsidP="006C507D">
                                <w:pPr>
                                  <w:pStyle w:val="Abstract"/>
                                  <w:spacing w:after="600"/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</w:pPr>
                                <w:r w:rsidRPr="00517329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 xml:space="preserve">[Total Mark is </w:t>
                                </w:r>
                                <w:r w:rsidR="001E25A5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>20</w:t>
                                </w:r>
                                <w:r w:rsidRPr="00517329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>]</w:t>
                                </w:r>
                              </w:p>
                            </w:sdtContent>
                          </w:sdt>
                          <w:p w14:paraId="56BEA891" w14:textId="77777777" w:rsidR="004B7324" w:rsidRDefault="004B7324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BDEDF3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alt="Report title" style="position:absolute;margin-left:36pt;margin-top:85.4pt;width:540pt;height:148.1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" o:allowoverlap="f" filled="f" stroked="f">
                <v:textbox inset="0,0,0,0">
                  <w:txbxContent>
                    <w:sdt>
                      <w:sdtPr>
                        <w:rPr>
                          <w:sz w:val="96"/>
                          <w:szCs w:val="96"/>
                        </w:rPr>
                        <w:alias w:val="Title"/>
                        <w:tag w:val=""/>
                        <w:id w:val="669530345"/>
                        <w:placeholder>
                          <w:docPart w:val="B491ECBAB2F14EFFBE49B74776B760F8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14:paraId="00F749FA" w14:textId="5A8921BF" w:rsidR="00496101" w:rsidRPr="003C4083" w:rsidRDefault="00826590" w:rsidP="006C507D">
                          <w:pPr>
                            <w:pStyle w:val="Title"/>
                            <w:jc w:val="center"/>
                            <w:rPr>
                              <w:sz w:val="96"/>
                              <w:szCs w:val="96"/>
                            </w:rPr>
                          </w:pPr>
                          <w:r>
                            <w:rPr>
                              <w:sz w:val="96"/>
                              <w:szCs w:val="96"/>
                            </w:rPr>
                            <w:t>Project</w:t>
                          </w:r>
                        </w:p>
                      </w:sdtContent>
                    </w:sdt>
                    <w:p w14:paraId="29DD9B11" w14:textId="4BD1368C" w:rsidR="00496101" w:rsidRPr="00517329" w:rsidRDefault="00EE463B" w:rsidP="006C507D">
                      <w:pPr>
                        <w:pStyle w:val="Subtitle"/>
                        <w:ind w:left="709" w:right="720"/>
                        <w:jc w:val="center"/>
                        <w:rPr>
                          <w:color w:val="0070C0"/>
                        </w:rPr>
                      </w:pPr>
                      <w:sdt>
                        <w:sdtPr>
                          <w:rPr>
                            <w:b w:val="0"/>
                            <w:caps w:val="0"/>
                            <w:color w:val="0070C0"/>
                            <w:sz w:val="52"/>
                            <w:szCs w:val="1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alias w:val="Subtitle"/>
                          <w:tag w:val=""/>
                          <w:id w:val="-2055537761"/>
                          <w:placeholder>
                            <w:docPart w:val="ABA4E856757C43F09EB4041128DDA0A9"/>
                          </w:placeholder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EndPr/>
                        <w:sdtContent>
                          <w:r w:rsidR="003A7184" w:rsidRPr="003A7184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Deadline: </w:t>
                          </w:r>
                          <w:r w:rsidR="0054101A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Mo</w:t>
                          </w:r>
                          <w:r w:rsidR="001D6CE2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nday</w:t>
                          </w:r>
                          <w:r w:rsidR="003A7184" w:rsidRPr="003A7184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="0054101A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0</w:t>
                          </w:r>
                          <w:r w:rsidR="00DE53E3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</w:t>
                          </w:r>
                          <w:r w:rsidR="0054101A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/0</w:t>
                          </w:r>
                          <w:r w:rsidR="00DE53E3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8</w:t>
                          </w:r>
                          <w:r w:rsidR="0054101A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/2026</w:t>
                          </w:r>
                          <w:r w:rsidR="003A7184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="003A7184" w:rsidRPr="003A7184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@ 23:59</w:t>
                          </w:r>
                        </w:sdtContent>
                      </w:sdt>
                    </w:p>
                    <w:sdt>
                      <w:sdtPr>
                        <w:rPr>
                          <w:b/>
                          <w:bCs/>
                          <w:color w:val="000000" w:themeColor="text1"/>
                          <w:sz w:val="36"/>
                          <w:szCs w:val="24"/>
                        </w:rPr>
                        <w:alias w:val="Quote or Abstract"/>
                        <w:tag w:val="Quote or Abstract"/>
                        <w:id w:val="-247963122"/>
                        <w:placeholder>
                          <w:docPart w:val="BF71855941A1427E8373CCD94C73EBF2"/>
                        </w:placeholder>
                        <w:dataBinding w:prefixMappings="xmlns:ns0='http://schemas.microsoft.com/office/2006/coverPageProps'" w:xpath="/ns0:CoverPageProperties[1]/ns0:Abstract[1]" w:storeItemID="{55AF091B-3C7A-41E3-B477-F2FDAA23CFDA}"/>
                        <w:text/>
                      </w:sdtPr>
                      <w:sdtEndPr/>
                      <w:sdtContent>
                        <w:p w14:paraId="3592AB34" w14:textId="00ECC277" w:rsidR="00496101" w:rsidRPr="00517329" w:rsidRDefault="00517329" w:rsidP="006C507D">
                          <w:pPr>
                            <w:pStyle w:val="Abstract"/>
                            <w:spacing w:after="600"/>
                            <w:jc w:val="center"/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</w:pPr>
                          <w:r w:rsidRPr="00517329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 xml:space="preserve">[Total Mark is </w:t>
                          </w:r>
                          <w:r w:rsidR="001E25A5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>20</w:t>
                          </w:r>
                          <w:r w:rsidRPr="00517329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>]</w:t>
                          </w:r>
                        </w:p>
                      </w:sdtContent>
                    </w:sdt>
                    <w:p w14:paraId="56BEA891" w14:textId="77777777" w:rsidR="004B7324" w:rsidRDefault="004B7324"/>
                  </w:txbxContent>
                </v:textbox>
                <w10:wrap anchorx="page" anchory="margin"/>
              </v:shape>
            </w:pict>
          </mc:Fallback>
        </mc:AlternateContent>
      </w:r>
      <w:r w:rsidRPr="00F55DC7">
        <w:rPr>
          <w:rFonts w:ascii="Times New Roman" w:hAnsi="Times New Roman" w:cs="Times New Roman"/>
          <w:noProof/>
          <w:lang w:eastAsia="en-US"/>
        </w:rPr>
        <mc:AlternateContent>
          <mc:Choice Requires="wps">
            <w:drawing>
              <wp:anchor distT="91440" distB="91440" distL="114300" distR="114300" simplePos="0" relativeHeight="251679744" behindDoc="0" locked="0" layoutInCell="1" allowOverlap="1" wp14:anchorId="6466823C" wp14:editId="34DC2B40">
                <wp:simplePos x="0" y="0"/>
                <wp:positionH relativeFrom="page">
                  <wp:posOffset>511810</wp:posOffset>
                </wp:positionH>
                <wp:positionV relativeFrom="paragraph">
                  <wp:posOffset>527</wp:posOffset>
                </wp:positionV>
                <wp:extent cx="6927215" cy="1111885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7215" cy="1111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EC844" w14:textId="5E4CBD57" w:rsidR="00F05724" w:rsidRPr="00937F04" w:rsidRDefault="008C6FF5" w:rsidP="00937F04">
                            <w:pPr>
                              <w:pBdr>
                                <w:top w:val="single" w:sz="24" w:space="8" w:color="EF4623" w:themeColor="accent1"/>
                                <w:bottom w:val="single" w:sz="24" w:space="8" w:color="EF4623" w:themeColor="accent1"/>
                              </w:pBdr>
                              <w:spacing w:after="0"/>
                              <w:jc w:val="center"/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C6FF5"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Introduction to Database</w:t>
                            </w:r>
                          </w:p>
                          <w:p w14:paraId="7385C9C4" w14:textId="3DACCE48" w:rsidR="00E8497B" w:rsidRPr="000530C6" w:rsidRDefault="00386B4B" w:rsidP="00353412">
                            <w:pPr>
                              <w:pBdr>
                                <w:top w:val="single" w:sz="24" w:space="8" w:color="EF4623" w:themeColor="accent1"/>
                                <w:bottom w:val="single" w:sz="24" w:space="8" w:color="EF4623" w:themeColor="accent1"/>
                              </w:pBdr>
                              <w:spacing w:after="0"/>
                              <w:jc w:val="center"/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IT244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6823C" id="Text Box 2" o:spid="_x0000_s1027" type="#_x0000_t202" style="position:absolute;margin-left:40.3pt;margin-top:.05pt;width:545.45pt;height:87.55pt;z-index:25167974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" filled="f" stroked="f">
                <v:textbox>
                  <w:txbxContent>
                    <w:p w14:paraId="50EEC844" w14:textId="5E4CBD57" w:rsidR="00F05724" w:rsidRPr="00937F04" w:rsidRDefault="008C6FF5" w:rsidP="00937F04">
                      <w:pPr>
                        <w:pBdr>
                          <w:top w:val="single" w:sz="24" w:space="8" w:color="EF4623" w:themeColor="accent1"/>
                          <w:bottom w:val="single" w:sz="24" w:space="8" w:color="EF4623" w:themeColor="accent1"/>
                        </w:pBdr>
                        <w:spacing w:after="0"/>
                        <w:jc w:val="center"/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8C6FF5"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Introduction to Database</w:t>
                      </w:r>
                    </w:p>
                    <w:p w14:paraId="7385C9C4" w14:textId="3DACCE48" w:rsidR="00E8497B" w:rsidRPr="000530C6" w:rsidRDefault="00386B4B" w:rsidP="00353412">
                      <w:pPr>
                        <w:pBdr>
                          <w:top w:val="single" w:sz="24" w:space="8" w:color="EF4623" w:themeColor="accent1"/>
                          <w:bottom w:val="single" w:sz="24" w:space="8" w:color="EF4623" w:themeColor="accent1"/>
                        </w:pBdr>
                        <w:spacing w:after="0"/>
                        <w:jc w:val="center"/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IT244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dt>
      <w:sdtPr>
        <w:rPr>
          <w:rFonts w:ascii="Times New Roman" w:hAnsi="Times New Roman" w:cs="Times New Roman"/>
        </w:rPr>
        <w:id w:val="-1975434350"/>
        <w:docPartObj>
          <w:docPartGallery w:val="Cover Pages"/>
          <w:docPartUnique/>
        </w:docPartObj>
      </w:sdtPr>
      <w:sdtEndPr/>
      <w:sdtContent>
        <w:p w14:paraId="72308976" w14:textId="4AB960D2" w:rsidR="00496101" w:rsidRPr="0086574D" w:rsidRDefault="0086574D" w:rsidP="0086574D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ab/>
          </w:r>
          <w:r w:rsidR="00010DAA" w:rsidRPr="00F55DC7">
            <w:rPr>
              <w:rFonts w:ascii="Times New Roman" w:hAnsi="Times New Roman" w:cs="Times New Roman"/>
              <w:noProof/>
              <w:lang w:eastAsia="en-US"/>
            </w:rPr>
            <mc:AlternateContent>
              <mc:Choice Requires="wpg">
                <w:drawing>
                  <wp:anchor distT="45720" distB="45720" distL="182880" distR="182880" simplePos="0" relativeHeight="251677696" behindDoc="0" locked="0" layoutInCell="1" allowOverlap="1" wp14:anchorId="31857F9A" wp14:editId="15022588">
                    <wp:simplePos x="0" y="0"/>
                    <wp:positionH relativeFrom="margin">
                      <wp:posOffset>-1343025</wp:posOffset>
                    </wp:positionH>
                    <wp:positionV relativeFrom="margin">
                      <wp:posOffset>4336097</wp:posOffset>
                    </wp:positionV>
                    <wp:extent cx="6581775" cy="4046220"/>
                    <wp:effectExtent l="0" t="0" r="9525" b="11430"/>
                    <wp:wrapSquare wrapText="bothSides"/>
                    <wp:docPr id="198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581775" cy="4046220"/>
                              <a:chOff x="0" y="22849"/>
                              <a:chExt cx="3578496" cy="2257602"/>
                            </a:xfrm>
                          </wpg:grpSpPr>
                          <wps:wsp>
                            <wps:cNvPr id="199" name="Rectangle 199"/>
                            <wps:cNvSpPr/>
                            <wps:spPr>
                              <a:xfrm>
                                <a:off x="0" y="22849"/>
                                <a:ext cx="3567448" cy="24477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97951E" w14:textId="77777777" w:rsidR="00517329" w:rsidRPr="0058689F" w:rsidRDefault="00517329" w:rsidP="00517329">
                                  <w:p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58689F"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Instructions: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0" name="Text Box 200"/>
                            <wps:cNvSpPr txBox="1"/>
                            <wps:spPr>
                              <a:xfrm>
                                <a:off x="0" y="289632"/>
                                <a:ext cx="3578496" cy="199081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381812" w14:textId="0ECC0E9C" w:rsidR="00FC41D8" w:rsidRPr="00153B1C" w:rsidRDefault="00FC41D8" w:rsidP="0077027A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jc w:val="both"/>
                                    <w:rPr>
                                      <w:rFonts w:asciiTheme="majorBidi" w:hAnsiTheme="majorBidi" w:cstheme="majorBidi"/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You must submit two separate copies 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</w:rPr>
                                    <w:t>(one Word file and one PDF file)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 </w:t>
                                  </w:r>
                                  <w:r w:rsidR="00062252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using the Assignment Template 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on Blackboard via the allocated folder. These files 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</w:rPr>
                                    <w:t>must not be in compressed format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>.</w:t>
                                  </w:r>
                                </w:p>
                                <w:p w14:paraId="3D4C6D22" w14:textId="77777777" w:rsidR="00153B1C" w:rsidRPr="00A779D4" w:rsidRDefault="00153B1C" w:rsidP="00153B1C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olor w:val="auto"/>
                                    </w:rPr>
                                  </w:pPr>
                                  <w:r w:rsidRPr="00A779D4">
                                    <w:rPr>
                                      <w:color w:val="auto"/>
                                    </w:rPr>
                                    <w:t>It is your responsibility to check and make sure that you have uploaded both the correct files.</w:t>
                                  </w:r>
                                </w:p>
                                <w:p w14:paraId="34BA7427" w14:textId="2D69BAF3" w:rsidR="0077027A" w:rsidRPr="0077027A" w:rsidRDefault="0077027A" w:rsidP="008F1BD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auto"/>
                                    </w:rPr>
                                    <w:t>Zero ma</w:t>
                                  </w:r>
                                  <w:r w:rsidR="00402BFC">
                                    <w:rPr>
                                      <w:color w:val="auto"/>
                                    </w:rPr>
                                    <w:t>rk</w:t>
                                  </w:r>
                                  <w:r>
                                    <w:rPr>
                                      <w:color w:val="auto"/>
                                    </w:rPr>
                                    <w:t xml:space="preserve"> will be given if you try to bypass the </w:t>
                                  </w:r>
                                  <w:proofErr w:type="spellStart"/>
                                  <w:r>
                                    <w:rPr>
                                      <w:color w:val="auto"/>
                                    </w:rPr>
                                    <w:t>SafeAssi</w:t>
                                  </w:r>
                                  <w:r w:rsidR="008F1BD3">
                                    <w:rPr>
                                      <w:color w:val="auto"/>
                                    </w:rPr>
                                    <w:t>gn</w:t>
                                  </w:r>
                                  <w:proofErr w:type="spellEnd"/>
                                  <w:r>
                                    <w:rPr>
                                      <w:color w:val="auto"/>
                                    </w:rPr>
                                    <w:t xml:space="preserve"> (e.g. misspell words, remove spaces between word</w:t>
                                  </w:r>
                                  <w:r w:rsidR="00062252">
                                    <w:rPr>
                                      <w:color w:val="auto"/>
                                    </w:rPr>
                                    <w:t>s</w:t>
                                  </w:r>
                                  <w:r>
                                    <w:rPr>
                                      <w:color w:val="auto"/>
                                    </w:rPr>
                                    <w:t>, hide characters, us</w:t>
                                  </w:r>
                                  <w:r w:rsidR="00153B1C">
                                    <w:rPr>
                                      <w:color w:val="auto"/>
                                    </w:rPr>
                                    <w:t>e</w:t>
                                  </w:r>
                                  <w:r>
                                    <w:rPr>
                                      <w:color w:val="auto"/>
                                    </w:rPr>
                                    <w:t xml:space="preserve"> different character set</w:t>
                                  </w:r>
                                  <w:r w:rsidR="00062252">
                                    <w:rPr>
                                      <w:color w:val="auto"/>
                                    </w:rPr>
                                    <w:t>s</w:t>
                                  </w:r>
                                  <w:r w:rsidR="00AD41C2">
                                    <w:rPr>
                                      <w:color w:val="auto"/>
                                    </w:rPr>
                                    <w:t xml:space="preserve">, </w:t>
                                  </w:r>
                                  <w:r w:rsidR="00AD41C2" w:rsidRPr="00AD41C2">
                                    <w:rPr>
                                      <w:color w:val="FF0000"/>
                                    </w:rPr>
                                    <w:t>convert text into image</w:t>
                                  </w:r>
                                  <w:r w:rsidRPr="00AD41C2">
                                    <w:rPr>
                                      <w:color w:val="FF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auto"/>
                                    </w:rPr>
                                    <w:t>or language</w:t>
                                  </w:r>
                                  <w:r w:rsidR="00062252">
                                    <w:rPr>
                                      <w:color w:val="auto"/>
                                    </w:rPr>
                                    <w:t>s</w:t>
                                  </w:r>
                                  <w:r>
                                    <w:rPr>
                                      <w:color w:val="auto"/>
                                    </w:rPr>
                                    <w:t xml:space="preserve"> other than English or any kind of manipulation).</w:t>
                                  </w:r>
                                </w:p>
                                <w:p w14:paraId="3ED5C293" w14:textId="66B5C017" w:rsidR="0058689F" w:rsidRPr="00402BFC" w:rsidRDefault="0058689F" w:rsidP="0077027A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Email submission will not be accepted.</w:t>
                                  </w:r>
                                </w:p>
                                <w:p w14:paraId="299667E8" w14:textId="4712E798" w:rsidR="0058689F" w:rsidRPr="008F1BD3" w:rsidRDefault="0058689F" w:rsidP="008F1BD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You are advised to make your work clear and well-presented.</w:t>
                                  </w:r>
                                  <w:r w:rsidR="00675688" w:rsidRPr="0077027A">
                                    <w:rPr>
                                      <w:color w:val="auto"/>
                                    </w:rPr>
                                    <w:t xml:space="preserve"> This includes filling your information on the cover page.</w:t>
                                  </w:r>
                                </w:p>
                                <w:p w14:paraId="5C6B6B91" w14:textId="77777777" w:rsidR="008F1BD3" w:rsidRPr="0077027A" w:rsidRDefault="008F1BD3" w:rsidP="008F1BD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auto"/>
                                    </w:rPr>
                                    <w:t>You must use this template, failing which will result in zero mark.</w:t>
                                  </w:r>
                                </w:p>
                                <w:p w14:paraId="0A1CF558" w14:textId="77777777" w:rsidR="0058689F" w:rsidRPr="0077027A" w:rsidRDefault="0058689F" w:rsidP="0077027A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You MUST show all your work</w:t>
                                  </w:r>
                                  <w:r w:rsidR="00D707B8" w:rsidRPr="0077027A">
                                    <w:rPr>
                                      <w:color w:val="auto"/>
                                    </w:rPr>
                                    <w:t xml:space="preserve">, and text </w:t>
                                  </w:r>
                                  <w:r w:rsidR="00D707B8" w:rsidRPr="0077027A">
                                    <w:rPr>
                                      <w:color w:val="auto"/>
                                      <w:u w:val="single"/>
                                    </w:rPr>
                                    <w:t>must not</w:t>
                                  </w:r>
                                  <w:r w:rsidR="00D707B8" w:rsidRPr="0077027A">
                                    <w:rPr>
                                      <w:color w:val="auto"/>
                                    </w:rPr>
                                    <w:t xml:space="preserve"> be converted into an image, unless specified otherwise by the question</w:t>
                                  </w:r>
                                  <w:r w:rsidRPr="0077027A">
                                    <w:rPr>
                                      <w:color w:val="auto"/>
                                    </w:rPr>
                                    <w:t>.</w:t>
                                  </w:r>
                                </w:p>
                                <w:p w14:paraId="13FCDE14" w14:textId="0112C871" w:rsidR="0058689F" w:rsidRPr="0077027A" w:rsidRDefault="0058689F" w:rsidP="009D7CF0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Late submission will result in ZERO mark.</w:t>
                                  </w:r>
                                </w:p>
                                <w:p w14:paraId="66E06614" w14:textId="213AFC84" w:rsidR="0058689F" w:rsidRPr="0077027A" w:rsidRDefault="005C3A69" w:rsidP="008F1BD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 xml:space="preserve">The work should be your own, copying from students or other </w:t>
                                  </w:r>
                                  <w:r w:rsidR="00886CC4" w:rsidRPr="0077027A">
                                    <w:rPr>
                                      <w:color w:val="auto"/>
                                    </w:rPr>
                                    <w:t>resources</w:t>
                                  </w:r>
                                  <w:r w:rsidRPr="0077027A">
                                    <w:rPr>
                                      <w:color w:val="auto"/>
                                    </w:rPr>
                                    <w:t xml:space="preserve"> will result in ZERO mark</w:t>
                                  </w:r>
                                  <w:r w:rsidR="0058689F" w:rsidRPr="0077027A">
                                    <w:rPr>
                                      <w:color w:val="auto"/>
                                    </w:rPr>
                                    <w:t>.</w:t>
                                  </w:r>
                                </w:p>
                                <w:p w14:paraId="49B8EBAD" w14:textId="77777777" w:rsidR="00517329" w:rsidRPr="0077027A" w:rsidRDefault="005C3A69" w:rsidP="0058689F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 xml:space="preserve">Use </w:t>
                                  </w:r>
                                  <w:r w:rsidRPr="0077027A">
                                    <w:rPr>
                                      <w:b/>
                                      <w:bCs/>
                                      <w:color w:val="auto"/>
                                    </w:rPr>
                                    <w:t xml:space="preserve">Times New Roman </w:t>
                                  </w:r>
                                  <w:r w:rsidRPr="0077027A">
                                    <w:rPr>
                                      <w:color w:val="auto"/>
                                    </w:rPr>
                                    <w:t>font for all your answers</w:t>
                                  </w:r>
                                  <w:r w:rsidR="0058689F" w:rsidRPr="0077027A">
                                    <w:rPr>
                                      <w:color w:val="auto"/>
                                    </w:rPr>
                                    <w:t xml:space="preserve">.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31857F9A" id="Group 198" o:spid="_x0000_s1028" style="position:absolute;margin-left:-105.75pt;margin-top:341.4pt;width:518.25pt;height:318.6pt;z-index:251677696;mso-wrap-distance-left:14.4pt;mso-wrap-distance-top:3.6pt;mso-wrap-distance-right:14.4pt;mso-wrap-distance-bottom:3.6pt;mso-position-horizontal-relative:margin;mso-position-vertical-relative:margin;mso-width-relative:margin;mso-height-relative:margin" coordorigin=",228" coordsize="35784,22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">
                    <v:rect id="Rectangle 199" o:spid="_x0000_s1029" style="position:absolute;top:228;width:35674;height:2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" fillcolor="#ef4623 [3204]" stroked="f" strokeweight="2pt">
                      <v:textbox>
                        <w:txbxContent>
                          <w:p w14:paraId="3497951E" w14:textId="77777777" w:rsidR="00517329" w:rsidRPr="0058689F" w:rsidRDefault="00517329" w:rsidP="00517329">
                            <w:p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58689F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Instructions:</w:t>
                            </w:r>
                          </w:p>
                        </w:txbxContent>
                      </v:textbox>
                    </v:rect>
                    <v:shape id="Text Box 200" o:spid="_x0000_s1030" type="#_x0000_t202" style="position:absolute;top:2896;width:35784;height:19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" filled="f" stroked="f" strokeweight=".5pt">
                      <v:textbox inset=",7.2pt,,0">
                        <w:txbxContent>
                          <w:p w14:paraId="29381812" w14:textId="0ECC0E9C" w:rsidR="00FC41D8" w:rsidRPr="00153B1C" w:rsidRDefault="00FC41D8" w:rsidP="0077027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jc w:val="both"/>
                              <w:rPr>
                                <w:rFonts w:asciiTheme="majorBidi" w:hAnsiTheme="majorBidi" w:cstheme="majorBidi"/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You must submit two separate copies 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</w:rPr>
                              <w:t>(one Word file and one PDF file)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 </w:t>
                            </w:r>
                            <w:r w:rsidR="00062252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using the Assignment Template 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on Blackboard via the allocated folder. These files 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</w:rPr>
                              <w:t>must not be in compressed format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>.</w:t>
                            </w:r>
                          </w:p>
                          <w:p w14:paraId="3D4C6D22" w14:textId="77777777" w:rsidR="00153B1C" w:rsidRPr="00A779D4" w:rsidRDefault="00153B1C" w:rsidP="00153B1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olor w:val="auto"/>
                              </w:rPr>
                            </w:pPr>
                            <w:r w:rsidRPr="00A779D4">
                              <w:rPr>
                                <w:color w:val="auto"/>
                              </w:rPr>
                              <w:t>It is your responsibility to check and make sure that you have uploaded both the correct files.</w:t>
                            </w:r>
                          </w:p>
                          <w:p w14:paraId="34BA7427" w14:textId="2D69BAF3" w:rsidR="0077027A" w:rsidRPr="0077027A" w:rsidRDefault="0077027A" w:rsidP="008F1BD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Zero ma</w:t>
                            </w:r>
                            <w:r w:rsidR="00402BFC">
                              <w:rPr>
                                <w:color w:val="auto"/>
                              </w:rPr>
                              <w:t>rk</w:t>
                            </w:r>
                            <w:r>
                              <w:rPr>
                                <w:color w:val="auto"/>
                              </w:rPr>
                              <w:t xml:space="preserve"> will be given if you try to bypass the </w:t>
                            </w:r>
                            <w:proofErr w:type="spellStart"/>
                            <w:r>
                              <w:rPr>
                                <w:color w:val="auto"/>
                              </w:rPr>
                              <w:t>SafeAssi</w:t>
                            </w:r>
                            <w:r w:rsidR="008F1BD3">
                              <w:rPr>
                                <w:color w:val="auto"/>
                              </w:rPr>
                              <w:t>gn</w:t>
                            </w:r>
                            <w:proofErr w:type="spellEnd"/>
                            <w:r>
                              <w:rPr>
                                <w:color w:val="auto"/>
                              </w:rPr>
                              <w:t xml:space="preserve"> (e.g. misspell words, remove spaces between word</w:t>
                            </w:r>
                            <w:r w:rsidR="00062252">
                              <w:rPr>
                                <w:color w:val="auto"/>
                              </w:rPr>
                              <w:t>s</w:t>
                            </w:r>
                            <w:r>
                              <w:rPr>
                                <w:color w:val="auto"/>
                              </w:rPr>
                              <w:t>, hide characters, us</w:t>
                            </w:r>
                            <w:r w:rsidR="00153B1C">
                              <w:rPr>
                                <w:color w:val="auto"/>
                              </w:rPr>
                              <w:t>e</w:t>
                            </w:r>
                            <w:r>
                              <w:rPr>
                                <w:color w:val="auto"/>
                              </w:rPr>
                              <w:t xml:space="preserve"> different character set</w:t>
                            </w:r>
                            <w:r w:rsidR="00062252">
                              <w:rPr>
                                <w:color w:val="auto"/>
                              </w:rPr>
                              <w:t>s</w:t>
                            </w:r>
                            <w:r w:rsidR="00AD41C2">
                              <w:rPr>
                                <w:color w:val="auto"/>
                              </w:rPr>
                              <w:t xml:space="preserve">, </w:t>
                            </w:r>
                            <w:r w:rsidR="00AD41C2" w:rsidRPr="00AD41C2">
                              <w:rPr>
                                <w:color w:val="FF0000"/>
                              </w:rPr>
                              <w:t>convert text into image</w:t>
                            </w:r>
                            <w:r w:rsidRPr="00AD41C2">
                              <w:rPr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color w:val="auto"/>
                              </w:rPr>
                              <w:t>or language</w:t>
                            </w:r>
                            <w:r w:rsidR="00062252">
                              <w:rPr>
                                <w:color w:val="auto"/>
                              </w:rPr>
                              <w:t>s</w:t>
                            </w:r>
                            <w:r>
                              <w:rPr>
                                <w:color w:val="auto"/>
                              </w:rPr>
                              <w:t xml:space="preserve"> other than English or any kind of manipulation).</w:t>
                            </w:r>
                          </w:p>
                          <w:p w14:paraId="3ED5C293" w14:textId="66B5C017" w:rsidR="0058689F" w:rsidRPr="00402BFC" w:rsidRDefault="0058689F" w:rsidP="0077027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Email submission will not be accepted.</w:t>
                            </w:r>
                          </w:p>
                          <w:p w14:paraId="299667E8" w14:textId="4712E798" w:rsidR="0058689F" w:rsidRPr="008F1BD3" w:rsidRDefault="0058689F" w:rsidP="008F1BD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You are advised to make your work clear and well-presented.</w:t>
                            </w:r>
                            <w:r w:rsidR="00675688" w:rsidRPr="0077027A">
                              <w:rPr>
                                <w:color w:val="auto"/>
                              </w:rPr>
                              <w:t xml:space="preserve"> This includes filling your information on the cover page.</w:t>
                            </w:r>
                          </w:p>
                          <w:p w14:paraId="5C6B6B91" w14:textId="77777777" w:rsidR="008F1BD3" w:rsidRPr="0077027A" w:rsidRDefault="008F1BD3" w:rsidP="008F1BD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You must use this template, failing which will result in zero mark.</w:t>
                            </w:r>
                          </w:p>
                          <w:p w14:paraId="0A1CF558" w14:textId="77777777" w:rsidR="0058689F" w:rsidRPr="0077027A" w:rsidRDefault="0058689F" w:rsidP="0077027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You MUST show all your work</w:t>
                            </w:r>
                            <w:r w:rsidR="00D707B8" w:rsidRPr="0077027A">
                              <w:rPr>
                                <w:color w:val="auto"/>
                              </w:rPr>
                              <w:t xml:space="preserve">, and text </w:t>
                            </w:r>
                            <w:r w:rsidR="00D707B8" w:rsidRPr="0077027A">
                              <w:rPr>
                                <w:color w:val="auto"/>
                                <w:u w:val="single"/>
                              </w:rPr>
                              <w:t>must not</w:t>
                            </w:r>
                            <w:r w:rsidR="00D707B8" w:rsidRPr="0077027A">
                              <w:rPr>
                                <w:color w:val="auto"/>
                              </w:rPr>
                              <w:t xml:space="preserve"> be converted into an image, unless specified otherwise by the question</w:t>
                            </w:r>
                            <w:r w:rsidRPr="0077027A">
                              <w:rPr>
                                <w:color w:val="auto"/>
                              </w:rPr>
                              <w:t>.</w:t>
                            </w:r>
                          </w:p>
                          <w:p w14:paraId="13FCDE14" w14:textId="0112C871" w:rsidR="0058689F" w:rsidRPr="0077027A" w:rsidRDefault="0058689F" w:rsidP="009D7CF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Late submission will result in ZERO mark.</w:t>
                            </w:r>
                          </w:p>
                          <w:p w14:paraId="66E06614" w14:textId="213AFC84" w:rsidR="0058689F" w:rsidRPr="0077027A" w:rsidRDefault="005C3A69" w:rsidP="008F1BD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 xml:space="preserve">The work should be your own, copying from students or other </w:t>
                            </w:r>
                            <w:r w:rsidR="00886CC4" w:rsidRPr="0077027A">
                              <w:rPr>
                                <w:color w:val="auto"/>
                              </w:rPr>
                              <w:t>resources</w:t>
                            </w:r>
                            <w:r w:rsidRPr="0077027A">
                              <w:rPr>
                                <w:color w:val="auto"/>
                              </w:rPr>
                              <w:t xml:space="preserve"> will result in ZERO mark</w:t>
                            </w:r>
                            <w:r w:rsidR="0058689F" w:rsidRPr="0077027A">
                              <w:rPr>
                                <w:color w:val="auto"/>
                              </w:rPr>
                              <w:t>.</w:t>
                            </w:r>
                          </w:p>
                          <w:p w14:paraId="49B8EBAD" w14:textId="77777777" w:rsidR="00517329" w:rsidRPr="0077027A" w:rsidRDefault="005C3A69" w:rsidP="0058689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 xml:space="preserve">Use </w:t>
                            </w:r>
                            <w:r w:rsidRPr="0077027A">
                              <w:rPr>
                                <w:b/>
                                <w:bCs/>
                                <w:color w:val="auto"/>
                              </w:rPr>
                              <w:t xml:space="preserve">Times New Roman </w:t>
                            </w:r>
                            <w:r w:rsidRPr="0077027A">
                              <w:rPr>
                                <w:color w:val="auto"/>
                              </w:rPr>
                              <w:t>font for all your answers</w:t>
                            </w:r>
                            <w:r w:rsidR="0058689F" w:rsidRPr="0077027A">
                              <w:rPr>
                                <w:color w:val="auto"/>
                              </w:rPr>
                              <w:t xml:space="preserve">. </w:t>
                            </w:r>
                          </w:p>
                        </w:txbxContent>
                      </v:textbox>
                    </v:shape>
                    <w10:wrap type="square" anchorx="margin" anchory="margin"/>
                  </v:group>
                </w:pict>
              </mc:Fallback>
            </mc:AlternateContent>
          </w:r>
          <w:r w:rsidR="000D70D7" w:rsidRPr="00F55DC7">
            <w:rPr>
              <w:rFonts w:ascii="Times New Roman" w:hAnsi="Times New Roman" w:cs="Times New Roman"/>
              <w:b/>
              <w:bCs/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75648" behindDoc="0" locked="0" layoutInCell="1" allowOverlap="0" wp14:anchorId="7CBAAF0B" wp14:editId="7EB80533">
                    <wp:simplePos x="0" y="0"/>
                    <wp:positionH relativeFrom="page">
                      <wp:posOffset>457200</wp:posOffset>
                    </wp:positionH>
                    <wp:positionV relativeFrom="margin">
                      <wp:posOffset>2905125</wp:posOffset>
                    </wp:positionV>
                    <wp:extent cx="6858000" cy="1266825"/>
                    <wp:effectExtent l="0" t="0" r="0" b="9525"/>
                    <wp:wrapSquare wrapText="bothSides"/>
                    <wp:docPr id="15" name="Text Box 15" descr="contact info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12668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8D2B67" w14:textId="30931AFC" w:rsidR="00496101" w:rsidRDefault="00EE463B">
                                <w:pPr>
                                  <w:pStyle w:val="Organization"/>
                                </w:pPr>
                                <w:sdt>
                                  <w:sdtPr>
                                    <w:alias w:val="Company"/>
                                    <w:tag w:val=""/>
                                    <w:id w:val="-58584949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DD12F8">
                                      <w:t>Student Details:                                            CRN:</w:t>
                                    </w:r>
                                  </w:sdtContent>
                                </w:sdt>
                              </w:p>
                              <w:tbl>
                                <w:tblPr>
                                  <w:tblW w:w="4993" w:type="pct"/>
                                  <w:jc w:val="right"/>
                                  <w:tblBorders>
                                    <w:top w:val="single" w:sz="8" w:space="0" w:color="000000" w:themeColor="text1"/>
                                  </w:tblBorders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752"/>
                                  <w:gridCol w:w="1431"/>
                                  <w:gridCol w:w="3592"/>
                                </w:tblGrid>
                                <w:tr w:rsidR="00496101" w14:paraId="71E6BD31" w14:textId="77777777" w:rsidTr="000D70D7">
                                  <w:trPr>
                                    <w:trHeight w:hRule="exact" w:val="144"/>
                                    <w:jc w:val="right"/>
                                  </w:trPr>
                                  <w:tc>
                                    <w:tcPr>
                                      <w:tcW w:w="2669" w:type="pct"/>
                                    </w:tcPr>
                                    <w:p w14:paraId="43C6F37F" w14:textId="77777777" w:rsidR="00496101" w:rsidRDefault="00496101"/>
                                  </w:tc>
                                  <w:tc>
                                    <w:tcPr>
                                      <w:tcW w:w="664" w:type="pct"/>
                                    </w:tcPr>
                                    <w:p w14:paraId="42782A53" w14:textId="77777777" w:rsidR="00496101" w:rsidRDefault="00496101"/>
                                  </w:tc>
                                  <w:tc>
                                    <w:tcPr>
                                      <w:tcW w:w="1667" w:type="pct"/>
                                    </w:tcPr>
                                    <w:p w14:paraId="16FC8E2B" w14:textId="77777777" w:rsidR="00496101" w:rsidRDefault="00496101"/>
                                  </w:tc>
                                </w:tr>
                                <w:tr w:rsidR="00496101" w14:paraId="399DAD1E" w14:textId="77777777" w:rsidTr="000D70D7">
                                  <w:trPr>
                                    <w:trHeight w:val="1223"/>
                                    <w:jc w:val="right"/>
                                  </w:trPr>
                                  <w:tc>
                                    <w:tcPr>
                                      <w:tcW w:w="2669" w:type="pct"/>
                                      <w:tcMar>
                                        <w:bottom w:w="144" w:type="dxa"/>
                                      </w:tcMar>
                                    </w:tcPr>
                                    <w:p w14:paraId="3BF4FC22" w14:textId="27ADFD9D" w:rsidR="00496101" w:rsidRPr="006C507D" w:rsidRDefault="00A24678" w:rsidP="006C507D">
                                      <w:pPr>
                                        <w:pStyle w:val="Footer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Name:</w:t>
                                      </w:r>
                                      <w:r w:rsidR="00462A92"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</w:p>
                                    <w:p w14:paraId="26645DCD" w14:textId="77777777" w:rsidR="00496101" w:rsidRPr="006C507D" w:rsidRDefault="006C507D">
                                      <w:pPr>
                                        <w:pStyle w:val="Footer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Name: </w:t>
                                      </w:r>
                                    </w:p>
                                    <w:p w14:paraId="707865F2" w14:textId="77777777" w:rsidR="006C507D" w:rsidRDefault="006C507D">
                                      <w:pPr>
                                        <w:pStyle w:val="Footer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Name:</w:t>
                                      </w:r>
                                      <w:r w:rsidR="000D70D7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</w:p>
                                    <w:p w14:paraId="3862EEE8" w14:textId="77777777" w:rsidR="000D70D7" w:rsidRDefault="000D70D7" w:rsidP="000D70D7">
                                      <w:pPr>
                                        <w:pStyle w:val="Footer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Name: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</w:p>
                                    <w:p w14:paraId="0FD3F083" w14:textId="6F29DE23" w:rsidR="000D70D7" w:rsidRPr="006C507D" w:rsidRDefault="000D70D7" w:rsidP="00010DAA">
                                      <w:pPr>
                                        <w:pStyle w:val="Footer"/>
                                        <w:ind w:left="0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664" w:type="pct"/>
                                      <w:tcMar>
                                        <w:bottom w:w="144" w:type="dxa"/>
                                      </w:tcMar>
                                    </w:tcPr>
                                    <w:p w14:paraId="50BE7F38" w14:textId="77777777" w:rsidR="00496101" w:rsidRPr="006C507D" w:rsidRDefault="00496101" w:rsidP="00E8497B">
                                      <w:pPr>
                                        <w:pStyle w:val="Footer"/>
                                        <w:ind w:left="0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tcMar>
                                        <w:bottom w:w="144" w:type="dxa"/>
                                      </w:tcMar>
                                    </w:tcPr>
                                    <w:p w14:paraId="372378F0" w14:textId="2DDB754D" w:rsidR="00496101" w:rsidRPr="006C507D" w:rsidRDefault="00A24678" w:rsidP="006C507D">
                                      <w:pPr>
                                        <w:pStyle w:val="Footer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ID: </w:t>
                                      </w:r>
                                    </w:p>
                                    <w:p w14:paraId="2A5E462A" w14:textId="3A9A7261" w:rsidR="006C507D" w:rsidRPr="006C507D" w:rsidRDefault="006C507D">
                                      <w:pPr>
                                        <w:pStyle w:val="Footer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ID:</w:t>
                                      </w:r>
                                      <w:r w:rsidR="000D70D7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</w:p>
                                    <w:p w14:paraId="6E0E69A2" w14:textId="77777777" w:rsidR="00496101" w:rsidRDefault="006C507D" w:rsidP="006C507D">
                                      <w:pPr>
                                        <w:pStyle w:val="Footer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ID:</w:t>
                                      </w:r>
                                      <w:r w:rsidR="000D70D7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</w:p>
                                    <w:p w14:paraId="66E350BF" w14:textId="5307BA2B" w:rsidR="000D70D7" w:rsidRPr="00010DAA" w:rsidRDefault="000D70D7" w:rsidP="00010DAA">
                                      <w:pPr>
                                        <w:pStyle w:val="Footer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ID: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</w:p>
                                  </w:tc>
                                </w:tr>
                                <w:tr w:rsidR="00496101" w14:paraId="275AA6CD" w14:textId="77777777" w:rsidTr="000D70D7">
                                  <w:trPr>
                                    <w:trHeight w:hRule="exact" w:val="86"/>
                                    <w:jc w:val="right"/>
                                  </w:trPr>
                                  <w:tc>
                                    <w:tcPr>
                                      <w:tcW w:w="2669" w:type="pct"/>
                                      <w:shd w:val="clear" w:color="auto" w:fill="000000" w:themeFill="text1"/>
                                    </w:tcPr>
                                    <w:p w14:paraId="710729CB" w14:textId="77777777" w:rsidR="00496101" w:rsidRDefault="00496101" w:rsidP="000D70D7">
                                      <w:pPr>
                                        <w:pStyle w:val="Footer"/>
                                        <w:ind w:left="0"/>
                                      </w:pPr>
                                    </w:p>
                                  </w:tc>
                                  <w:tc>
                                    <w:tcPr>
                                      <w:tcW w:w="664" w:type="pct"/>
                                      <w:shd w:val="clear" w:color="auto" w:fill="000000" w:themeFill="text1"/>
                                    </w:tcPr>
                                    <w:p w14:paraId="3ADB3F0B" w14:textId="77777777" w:rsidR="00496101" w:rsidRDefault="00496101">
                                      <w:pPr>
                                        <w:pStyle w:val="Footer"/>
                                      </w:pP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shd w:val="clear" w:color="auto" w:fill="000000" w:themeFill="text1"/>
                                    </w:tcPr>
                                    <w:p w14:paraId="080E4ADD" w14:textId="77777777" w:rsidR="00496101" w:rsidRDefault="00496101">
                                      <w:pPr>
                                        <w:pStyle w:val="Footer"/>
                                      </w:pPr>
                                    </w:p>
                                  </w:tc>
                                </w:tr>
                              </w:tbl>
                              <w:p w14:paraId="5BBDC7E2" w14:textId="77777777" w:rsidR="00496101" w:rsidRDefault="00496101">
                                <w:pPr>
                                  <w:pStyle w:val="NoSpacing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128200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CBAAF0B" id="Text Box 15" o:spid="_x0000_s1031" type="#_x0000_t202" alt="contact info" style="position:absolute;margin-left:36pt;margin-top:228.75pt;width:540pt;height:99.75pt;z-index:251675648;visibility:visible;mso-wrap-style:square;mso-width-percent:1282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1282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" o:allowoverlap="f" filled="f" stroked="f" strokeweight=".5pt">
                    <v:textbox inset="0,0,0,0">
                      <w:txbxContent>
                        <w:p w14:paraId="758D2B67" w14:textId="30931AFC" w:rsidR="00496101" w:rsidRDefault="00EE463B">
                          <w:pPr>
                            <w:pStyle w:val="Organization"/>
                          </w:pPr>
                          <w:sdt>
                            <w:sdtPr>
                              <w:alias w:val="Company"/>
                              <w:tag w:val=""/>
                              <w:id w:val="-58584949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DD12F8">
                                <w:t>Student Details:                                            CRN:</w:t>
                              </w:r>
                            </w:sdtContent>
                          </w:sdt>
                        </w:p>
                        <w:tbl>
                          <w:tblPr>
                            <w:tblW w:w="4993" w:type="pct"/>
                            <w:jc w:val="right"/>
                            <w:tblBorders>
                              <w:top w:val="single" w:sz="8" w:space="0" w:color="000000" w:themeColor="text1"/>
                            </w:tblBorders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752"/>
                            <w:gridCol w:w="1431"/>
                            <w:gridCol w:w="3592"/>
                          </w:tblGrid>
                          <w:tr w:rsidR="00496101" w14:paraId="71E6BD31" w14:textId="77777777" w:rsidTr="000D70D7">
                            <w:trPr>
                              <w:trHeight w:hRule="exact" w:val="144"/>
                              <w:jc w:val="right"/>
                            </w:trPr>
                            <w:tc>
                              <w:tcPr>
                                <w:tcW w:w="2669" w:type="pct"/>
                              </w:tcPr>
                              <w:p w14:paraId="43C6F37F" w14:textId="77777777" w:rsidR="00496101" w:rsidRDefault="00496101"/>
                            </w:tc>
                            <w:tc>
                              <w:tcPr>
                                <w:tcW w:w="664" w:type="pct"/>
                              </w:tcPr>
                              <w:p w14:paraId="42782A53" w14:textId="77777777" w:rsidR="00496101" w:rsidRDefault="00496101"/>
                            </w:tc>
                            <w:tc>
                              <w:tcPr>
                                <w:tcW w:w="1667" w:type="pct"/>
                              </w:tcPr>
                              <w:p w14:paraId="16FC8E2B" w14:textId="77777777" w:rsidR="00496101" w:rsidRDefault="00496101"/>
                            </w:tc>
                          </w:tr>
                          <w:tr w:rsidR="00496101" w14:paraId="399DAD1E" w14:textId="77777777" w:rsidTr="000D70D7">
                            <w:trPr>
                              <w:trHeight w:val="1223"/>
                              <w:jc w:val="right"/>
                            </w:trPr>
                            <w:tc>
                              <w:tcPr>
                                <w:tcW w:w="2669" w:type="pct"/>
                                <w:tcMar>
                                  <w:bottom w:w="144" w:type="dxa"/>
                                </w:tcMar>
                              </w:tcPr>
                              <w:p w14:paraId="3BF4FC22" w14:textId="27ADFD9D" w:rsidR="00496101" w:rsidRPr="006C507D" w:rsidRDefault="00A24678" w:rsidP="006C507D">
                                <w:pPr>
                                  <w:pStyle w:val="Foo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Name:</w:t>
                                </w:r>
                                <w:r w:rsidR="00462A92"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</w:p>
                              <w:p w14:paraId="26645DCD" w14:textId="77777777" w:rsidR="00496101" w:rsidRPr="006C507D" w:rsidRDefault="006C507D">
                                <w:pPr>
                                  <w:pStyle w:val="Foo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Name: </w:t>
                                </w:r>
                              </w:p>
                              <w:p w14:paraId="707865F2" w14:textId="77777777" w:rsidR="006C507D" w:rsidRDefault="006C507D">
                                <w:pPr>
                                  <w:pStyle w:val="Foo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Name:</w:t>
                                </w:r>
                                <w:r w:rsidR="000D70D7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</w:p>
                              <w:p w14:paraId="3862EEE8" w14:textId="77777777" w:rsidR="000D70D7" w:rsidRDefault="000D70D7" w:rsidP="000D70D7">
                                <w:pPr>
                                  <w:pStyle w:val="Foo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Name:</w:t>
                                </w: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</w:p>
                              <w:p w14:paraId="0FD3F083" w14:textId="6F29DE23" w:rsidR="000D70D7" w:rsidRPr="006C507D" w:rsidRDefault="000D70D7" w:rsidP="00010DAA">
                                <w:pPr>
                                  <w:pStyle w:val="Footer"/>
                                  <w:ind w:left="0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64" w:type="pct"/>
                                <w:tcMar>
                                  <w:bottom w:w="144" w:type="dxa"/>
                                </w:tcMar>
                              </w:tcPr>
                              <w:p w14:paraId="50BE7F38" w14:textId="77777777" w:rsidR="00496101" w:rsidRPr="006C507D" w:rsidRDefault="00496101" w:rsidP="00E8497B">
                                <w:pPr>
                                  <w:pStyle w:val="Footer"/>
                                  <w:ind w:left="0"/>
                                  <w:rPr>
                                    <w:b/>
                                    <w:b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67" w:type="pct"/>
                                <w:tcMar>
                                  <w:bottom w:w="144" w:type="dxa"/>
                                </w:tcMar>
                              </w:tcPr>
                              <w:p w14:paraId="372378F0" w14:textId="2DDB754D" w:rsidR="00496101" w:rsidRPr="006C507D" w:rsidRDefault="00A24678" w:rsidP="006C507D">
                                <w:pPr>
                                  <w:pStyle w:val="Foo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ID: </w:t>
                                </w:r>
                              </w:p>
                              <w:p w14:paraId="2A5E462A" w14:textId="3A9A7261" w:rsidR="006C507D" w:rsidRPr="006C507D" w:rsidRDefault="006C507D">
                                <w:pPr>
                                  <w:pStyle w:val="Foo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ID:</w:t>
                                </w:r>
                                <w:r w:rsidR="000D70D7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</w:p>
                              <w:p w14:paraId="6E0E69A2" w14:textId="77777777" w:rsidR="00496101" w:rsidRDefault="006C507D" w:rsidP="006C507D">
                                <w:pPr>
                                  <w:pStyle w:val="Foo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ID:</w:t>
                                </w:r>
                                <w:r w:rsidR="000D70D7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</w:p>
                              <w:p w14:paraId="66E350BF" w14:textId="5307BA2B" w:rsidR="000D70D7" w:rsidRPr="00010DAA" w:rsidRDefault="000D70D7" w:rsidP="00010DAA">
                                <w:pPr>
                                  <w:pStyle w:val="Foo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ID:</w:t>
                                </w: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496101" w14:paraId="275AA6CD" w14:textId="77777777" w:rsidTr="000D70D7">
                            <w:trPr>
                              <w:trHeight w:hRule="exact" w:val="86"/>
                              <w:jc w:val="right"/>
                            </w:trPr>
                            <w:tc>
                              <w:tcPr>
                                <w:tcW w:w="2669" w:type="pct"/>
                                <w:shd w:val="clear" w:color="auto" w:fill="000000" w:themeFill="text1"/>
                              </w:tcPr>
                              <w:p w14:paraId="710729CB" w14:textId="77777777" w:rsidR="00496101" w:rsidRDefault="00496101" w:rsidP="000D70D7">
                                <w:pPr>
                                  <w:pStyle w:val="Footer"/>
                                  <w:ind w:left="0"/>
                                </w:pPr>
                              </w:p>
                            </w:tc>
                            <w:tc>
                              <w:tcPr>
                                <w:tcW w:w="664" w:type="pct"/>
                                <w:shd w:val="clear" w:color="auto" w:fill="000000" w:themeFill="text1"/>
                              </w:tcPr>
                              <w:p w14:paraId="3ADB3F0B" w14:textId="77777777" w:rsidR="00496101" w:rsidRDefault="00496101">
                                <w:pPr>
                                  <w:pStyle w:val="Footer"/>
                                </w:pPr>
                              </w:p>
                            </w:tc>
                            <w:tc>
                              <w:tcPr>
                                <w:tcW w:w="1667" w:type="pct"/>
                                <w:shd w:val="clear" w:color="auto" w:fill="000000" w:themeFill="text1"/>
                              </w:tcPr>
                              <w:p w14:paraId="080E4ADD" w14:textId="77777777" w:rsidR="00496101" w:rsidRDefault="00496101">
                                <w:pPr>
                                  <w:pStyle w:val="Footer"/>
                                </w:pPr>
                              </w:p>
                            </w:tc>
                          </w:tr>
                        </w:tbl>
                        <w:p w14:paraId="5BBDC7E2" w14:textId="77777777" w:rsidR="00496101" w:rsidRDefault="00496101">
                          <w:pPr>
                            <w:pStyle w:val="NoSpacing"/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462A92" w:rsidRPr="00F55DC7">
            <w:rPr>
              <w:rFonts w:ascii="Times New Roman" w:hAnsi="Times New Roman" w:cs="Times New Roman"/>
            </w:rPr>
            <w:br w:type="page"/>
          </w:r>
        </w:p>
      </w:sdtContent>
    </w:sdt>
    <w:p w14:paraId="4B165F50" w14:textId="77777777" w:rsidR="00496101" w:rsidRPr="00F55DC7" w:rsidRDefault="00496101">
      <w:pPr>
        <w:rPr>
          <w:rFonts w:ascii="Times New Roman" w:hAnsi="Times New Roman" w:cs="Times New Roman"/>
        </w:rPr>
        <w:sectPr w:rsidR="00496101" w:rsidRPr="00F55DC7" w:rsidSect="008870EF"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 w:code="1"/>
          <w:pgMar w:top="1080" w:right="720" w:bottom="720" w:left="3096" w:header="1080" w:footer="720" w:gutter="0"/>
          <w:pgNumType w:fmt="lowerRoman" w:start="0"/>
          <w:cols w:space="708"/>
          <w:titlePg/>
          <w:docGrid w:linePitch="360"/>
        </w:sectPr>
      </w:pPr>
    </w:p>
    <w:p w14:paraId="5CF1A220" w14:textId="407BC981" w:rsidR="009B2233" w:rsidRPr="00F55DC7" w:rsidRDefault="009B2233" w:rsidP="005A70E2">
      <w:pPr>
        <w:pStyle w:val="Heading1"/>
        <w:spacing w:before="0" w:after="0"/>
        <w:rPr>
          <w:rFonts w:ascii="Times New Roman" w:hAnsi="Times New Roman" w:cs="Times New Roman"/>
          <w:color w:val="FF0000"/>
        </w:rPr>
      </w:pPr>
      <w:r w:rsidRPr="00F55DC7">
        <w:rPr>
          <w:rFonts w:ascii="Times New Roman" w:hAnsi="Times New Roman" w:cs="Times New Roman"/>
          <w:color w:val="FF0000"/>
        </w:rPr>
        <w:lastRenderedPageBreak/>
        <w:t xml:space="preserve">Project Instructions </w:t>
      </w:r>
    </w:p>
    <w:p w14:paraId="4B188CBF" w14:textId="1E66989F" w:rsidR="009B2233" w:rsidRPr="005A70E2" w:rsidRDefault="009B2233" w:rsidP="005A70E2">
      <w:pPr>
        <w:numPr>
          <w:ilvl w:val="0"/>
          <w:numId w:val="6"/>
        </w:numPr>
        <w:spacing w:before="100" w:beforeAutospacing="1" w:after="0" w:line="240" w:lineRule="auto"/>
        <w:ind w:left="360" w:hanging="357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color w:val="auto"/>
          <w:sz w:val="24"/>
          <w:szCs w:val="24"/>
        </w:rPr>
        <w:t>You can work on this project as a group (</w:t>
      </w:r>
      <w:r w:rsidR="0054101A" w:rsidRPr="005A70E2">
        <w:rPr>
          <w:rFonts w:ascii="Times New Roman" w:hAnsi="Times New Roman" w:cs="Times New Roman"/>
          <w:color w:val="auto"/>
          <w:sz w:val="24"/>
          <w:szCs w:val="24"/>
        </w:rPr>
        <w:t>minimum 3 and maximum 4 students</w:t>
      </w: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). </w:t>
      </w:r>
      <w:r w:rsidRPr="005A70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Each group member must submit the project individually with all group member names mentioned on the cover page. </w:t>
      </w:r>
    </w:p>
    <w:p w14:paraId="32095FBA" w14:textId="0AD625C8" w:rsidR="005035D0" w:rsidRPr="005A70E2" w:rsidRDefault="005035D0" w:rsidP="005A70E2">
      <w:pPr>
        <w:numPr>
          <w:ilvl w:val="0"/>
          <w:numId w:val="6"/>
        </w:numPr>
        <w:spacing w:before="100" w:beforeAutospacing="1" w:after="117" w:line="240" w:lineRule="auto"/>
        <w:ind w:hanging="35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This project </w:t>
      </w:r>
      <w:r w:rsidRPr="005A70E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worth </w:t>
      </w:r>
      <w:r w:rsidR="00C83F40" w:rsidRPr="005A70E2">
        <w:rPr>
          <w:rFonts w:ascii="Times New Roman" w:hAnsi="Times New Roman" w:cs="Times New Roman"/>
          <w:b/>
          <w:bCs/>
          <w:color w:val="auto"/>
          <w:sz w:val="24"/>
          <w:szCs w:val="24"/>
        </w:rPr>
        <w:t>20</w:t>
      </w:r>
      <w:r w:rsidRPr="005A70E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marks</w:t>
      </w: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 and will be distributed as in the following:</w:t>
      </w:r>
    </w:p>
    <w:p w14:paraId="2CAA3525" w14:textId="67A2F564" w:rsidR="005035D0" w:rsidRPr="005A70E2" w:rsidRDefault="00C526CA" w:rsidP="005A70E2">
      <w:pPr>
        <w:pStyle w:val="ListParagraph"/>
        <w:numPr>
          <w:ilvl w:val="1"/>
          <w:numId w:val="6"/>
        </w:numPr>
        <w:spacing w:before="100" w:beforeAutospacing="1" w:after="117" w:line="240" w:lineRule="auto"/>
        <w:ind w:hanging="357"/>
        <w:rPr>
          <w:rFonts w:ascii="Times New Roman" w:hAnsi="Times New Roman" w:cs="Times New Roman"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color w:val="auto"/>
          <w:sz w:val="24"/>
          <w:szCs w:val="24"/>
        </w:rPr>
        <w:t>Database Design</w:t>
      </w:r>
      <w:r w:rsidR="00DA7A66" w:rsidRPr="005A70E2">
        <w:rPr>
          <w:rFonts w:ascii="Times New Roman" w:hAnsi="Times New Roman" w:cs="Times New Roman"/>
          <w:color w:val="auto"/>
          <w:sz w:val="24"/>
          <w:szCs w:val="24"/>
        </w:rPr>
        <w:t>.</w:t>
      </w:r>
      <w:r w:rsidRPr="005A70E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                                                             </w:t>
      </w:r>
      <w:r w:rsidR="005035D0"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>(</w:t>
      </w:r>
      <w:r w:rsidR="00DA7A66"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>6</w:t>
      </w:r>
      <w:r w:rsidR="005035D0"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marks)</w:t>
      </w:r>
    </w:p>
    <w:p w14:paraId="18C5865D" w14:textId="3A7157A3" w:rsidR="005035D0" w:rsidRPr="005A70E2" w:rsidRDefault="00DA7A66" w:rsidP="005A70E2">
      <w:pPr>
        <w:pStyle w:val="ListParagraph"/>
        <w:numPr>
          <w:ilvl w:val="1"/>
          <w:numId w:val="6"/>
        </w:numPr>
        <w:spacing w:before="100" w:beforeAutospacing="1" w:after="117" w:line="240" w:lineRule="auto"/>
        <w:ind w:hanging="357"/>
        <w:rPr>
          <w:rFonts w:ascii="Times New Roman" w:hAnsi="Times New Roman" w:cs="Times New Roman"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color w:val="auto"/>
          <w:sz w:val="24"/>
          <w:szCs w:val="24"/>
        </w:rPr>
        <w:t>Database Implementation</w:t>
      </w:r>
      <w:r w:rsidR="005035D0"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.            </w:t>
      </w: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                           </w:t>
      </w:r>
      <w:r w:rsidR="005035D0"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         </w:t>
      </w:r>
      <w:r w:rsidR="005035D0"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>(</w:t>
      </w:r>
      <w:r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>6</w:t>
      </w:r>
      <w:r w:rsidR="005035D0"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marks)</w:t>
      </w:r>
    </w:p>
    <w:p w14:paraId="6CC060EB" w14:textId="4528EDE1" w:rsidR="005035D0" w:rsidRPr="005A70E2" w:rsidRDefault="0000702A" w:rsidP="005A70E2">
      <w:pPr>
        <w:pStyle w:val="ListParagraph"/>
        <w:numPr>
          <w:ilvl w:val="1"/>
          <w:numId w:val="6"/>
        </w:numPr>
        <w:spacing w:before="100" w:beforeAutospacing="1" w:after="117" w:line="240" w:lineRule="auto"/>
        <w:ind w:hanging="357"/>
        <w:rPr>
          <w:rFonts w:ascii="Times New Roman" w:hAnsi="Times New Roman" w:cs="Times New Roman"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color w:val="auto"/>
          <w:sz w:val="24"/>
          <w:szCs w:val="24"/>
        </w:rPr>
        <w:t>SQL Operations</w:t>
      </w:r>
      <w:r w:rsidR="005035D0"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.                                                         </w:t>
      </w: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   </w:t>
      </w:r>
      <w:r w:rsidR="005035D0"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   </w:t>
      </w:r>
      <w:r w:rsidR="005035D0"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>(</w:t>
      </w:r>
      <w:r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>6</w:t>
      </w:r>
      <w:r w:rsidR="005035D0"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marks)</w:t>
      </w:r>
    </w:p>
    <w:p w14:paraId="2C4C44B4" w14:textId="63232094" w:rsidR="005035D0" w:rsidRPr="005A70E2" w:rsidRDefault="0000702A" w:rsidP="005A70E2">
      <w:pPr>
        <w:pStyle w:val="ListParagraph"/>
        <w:numPr>
          <w:ilvl w:val="1"/>
          <w:numId w:val="6"/>
        </w:numPr>
        <w:spacing w:before="100" w:beforeAutospacing="1" w:after="117" w:line="240" w:lineRule="auto"/>
        <w:ind w:hanging="357"/>
        <w:rPr>
          <w:rFonts w:ascii="Times New Roman" w:hAnsi="Times New Roman" w:cs="Times New Roman"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Project </w:t>
      </w:r>
      <w:r w:rsidR="006259D8" w:rsidRPr="005A70E2">
        <w:rPr>
          <w:rFonts w:ascii="Times New Roman" w:hAnsi="Times New Roman" w:cs="Times New Roman"/>
          <w:color w:val="auto"/>
          <w:sz w:val="24"/>
          <w:szCs w:val="24"/>
        </w:rPr>
        <w:t>Reflection</w:t>
      </w: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.                    </w:t>
      </w:r>
      <w:r w:rsidR="00F05B5D" w:rsidRPr="005A70E2">
        <w:rPr>
          <w:rFonts w:ascii="Times New Roman" w:hAnsi="Times New Roman" w:cs="Times New Roman"/>
          <w:color w:val="auto"/>
          <w:sz w:val="24"/>
          <w:szCs w:val="24"/>
        </w:rPr>
        <w:tab/>
      </w:r>
      <w:r w:rsidR="00F05B5D" w:rsidRPr="005A70E2">
        <w:rPr>
          <w:rFonts w:ascii="Times New Roman" w:hAnsi="Times New Roman" w:cs="Times New Roman"/>
          <w:color w:val="auto"/>
          <w:sz w:val="24"/>
          <w:szCs w:val="24"/>
        </w:rPr>
        <w:tab/>
      </w:r>
      <w:r w:rsidR="00F05B5D" w:rsidRPr="005A70E2">
        <w:rPr>
          <w:rFonts w:ascii="Times New Roman" w:hAnsi="Times New Roman" w:cs="Times New Roman"/>
          <w:color w:val="auto"/>
          <w:sz w:val="24"/>
          <w:szCs w:val="24"/>
        </w:rPr>
        <w:tab/>
      </w:r>
      <w:r w:rsidR="00F05B5D" w:rsidRPr="005A70E2">
        <w:rPr>
          <w:rFonts w:ascii="Times New Roman" w:hAnsi="Times New Roman" w:cs="Times New Roman"/>
          <w:color w:val="auto"/>
          <w:sz w:val="24"/>
          <w:szCs w:val="24"/>
        </w:rPr>
        <w:tab/>
        <w:t xml:space="preserve"> </w:t>
      </w:r>
      <w:r w:rsidR="005035D0"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>(</w:t>
      </w:r>
      <w:r w:rsidR="00CD1733" w:rsidRPr="005A70E2">
        <w:rPr>
          <w:rFonts w:ascii="Times New Roman" w:hAnsi="Times New Roman" w:cs="Times New Roman"/>
          <w:b/>
          <w:bCs/>
          <w:color w:val="EF4623" w:themeColor="accent1"/>
          <w:sz w:val="24"/>
          <w:szCs w:val="24"/>
        </w:rPr>
        <w:t>2</w:t>
      </w:r>
      <w:r w:rsidR="005035D0"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marks)</w:t>
      </w:r>
    </w:p>
    <w:p w14:paraId="2B55A754" w14:textId="40007F41" w:rsidR="009B2233" w:rsidRPr="005A70E2" w:rsidRDefault="009B2233" w:rsidP="005A70E2">
      <w:pPr>
        <w:numPr>
          <w:ilvl w:val="0"/>
          <w:numId w:val="6"/>
        </w:numPr>
        <w:spacing w:before="100" w:beforeAutospacing="1" w:after="0" w:line="240" w:lineRule="auto"/>
        <w:ind w:left="360" w:hanging="357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 xml:space="preserve">Each </w:t>
      </w:r>
      <w:r w:rsidR="009B1ED1" w:rsidRPr="005A70E2">
        <w:rPr>
          <w:rFonts w:ascii="Times New Roman" w:hAnsi="Times New Roman" w:cs="Times New Roman"/>
          <w:sz w:val="24"/>
          <w:szCs w:val="24"/>
        </w:rPr>
        <w:t xml:space="preserve">leader in the </w:t>
      </w:r>
      <w:r w:rsidR="00417272" w:rsidRPr="005A70E2">
        <w:rPr>
          <w:rFonts w:ascii="Times New Roman" w:hAnsi="Times New Roman" w:cs="Times New Roman"/>
          <w:sz w:val="24"/>
          <w:szCs w:val="24"/>
        </w:rPr>
        <w:t>group</w:t>
      </w:r>
      <w:r w:rsidRPr="005A70E2">
        <w:rPr>
          <w:rFonts w:ascii="Times New Roman" w:hAnsi="Times New Roman" w:cs="Times New Roman"/>
          <w:sz w:val="24"/>
          <w:szCs w:val="24"/>
        </w:rPr>
        <w:t xml:space="preserve"> must submit one report about </w:t>
      </w:r>
      <w:r w:rsidR="007E5A4F" w:rsidRPr="005A70E2">
        <w:rPr>
          <w:rFonts w:ascii="Times New Roman" w:hAnsi="Times New Roman" w:cs="Times New Roman"/>
          <w:sz w:val="24"/>
          <w:szCs w:val="24"/>
        </w:rPr>
        <w:t>their</w:t>
      </w:r>
      <w:r w:rsidRPr="005A70E2">
        <w:rPr>
          <w:rFonts w:ascii="Times New Roman" w:hAnsi="Times New Roman" w:cs="Times New Roman"/>
          <w:sz w:val="24"/>
          <w:szCs w:val="24"/>
        </w:rPr>
        <w:t xml:space="preserve"> chosen Project via the Blackboard </w:t>
      </w:r>
      <w:r w:rsidRPr="005A70E2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5A70E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Email submission will not be accepted </w:t>
      </w:r>
      <w:r w:rsidR="002D3CAE" w:rsidRPr="005A70E2">
        <w:rPr>
          <w:rFonts w:ascii="Times New Roman" w:hAnsi="Times New Roman" w:cs="Times New Roman"/>
          <w:b/>
          <w:color w:val="FF0000"/>
          <w:sz w:val="24"/>
          <w:szCs w:val="24"/>
        </w:rPr>
        <w:t>and</w:t>
      </w:r>
      <w:r w:rsidRPr="005A70E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will be awarded ZERO marks</w:t>
      </w:r>
      <w:r w:rsidRPr="005A70E2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5A70E2">
        <w:rPr>
          <w:rFonts w:ascii="Times New Roman" w:hAnsi="Times New Roman" w:cs="Times New Roman"/>
          <w:sz w:val="24"/>
          <w:szCs w:val="24"/>
        </w:rPr>
        <w:t xml:space="preserve"> containing </w:t>
      </w:r>
      <w:bookmarkStart w:id="0" w:name="_Hlk223119713"/>
      <w:r w:rsidRPr="005A70E2">
        <w:rPr>
          <w:rFonts w:ascii="Times New Roman" w:hAnsi="Times New Roman" w:cs="Times New Roman"/>
          <w:sz w:val="24"/>
          <w:szCs w:val="24"/>
        </w:rPr>
        <w:t>the following:</w:t>
      </w:r>
    </w:p>
    <w:p w14:paraId="25BAF0F8" w14:textId="24E4AF73" w:rsidR="00061F18" w:rsidRPr="005A70E2" w:rsidRDefault="006259D8" w:rsidP="005A70E2">
      <w:pPr>
        <w:pStyle w:val="ListParagraph"/>
        <w:numPr>
          <w:ilvl w:val="0"/>
          <w:numId w:val="19"/>
        </w:numPr>
        <w:spacing w:after="0" w:line="240" w:lineRule="auto"/>
        <w:ind w:hanging="357"/>
        <w:jc w:val="both"/>
        <w:rPr>
          <w:rFonts w:ascii="Times New Roman" w:hAnsi="Times New Roman" w:cs="Times New Roman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 xml:space="preserve">Task </w:t>
      </w:r>
      <w:proofErr w:type="gramStart"/>
      <w:r w:rsidRPr="005A70E2">
        <w:rPr>
          <w:rFonts w:ascii="Times New Roman" w:hAnsi="Times New Roman" w:cs="Times New Roman"/>
          <w:sz w:val="24"/>
          <w:szCs w:val="24"/>
        </w:rPr>
        <w:t>1 :</w:t>
      </w:r>
      <w:proofErr w:type="gramEnd"/>
      <w:r w:rsidRPr="005A70E2">
        <w:rPr>
          <w:rFonts w:ascii="Times New Roman" w:hAnsi="Times New Roman" w:cs="Times New Roman"/>
          <w:sz w:val="24"/>
          <w:szCs w:val="24"/>
        </w:rPr>
        <w:t xml:space="preserve"> database design</w:t>
      </w:r>
    </w:p>
    <w:p w14:paraId="0FBB1F7C" w14:textId="2778B5C9" w:rsidR="00061F18" w:rsidRPr="005A70E2" w:rsidRDefault="006259D8" w:rsidP="005A70E2">
      <w:pPr>
        <w:pStyle w:val="ListParagraph"/>
        <w:numPr>
          <w:ilvl w:val="0"/>
          <w:numId w:val="19"/>
        </w:numPr>
        <w:spacing w:before="100" w:beforeAutospacing="1" w:after="0" w:line="240" w:lineRule="auto"/>
        <w:ind w:hanging="357"/>
        <w:jc w:val="both"/>
        <w:rPr>
          <w:rFonts w:ascii="Times New Roman" w:hAnsi="Times New Roman" w:cs="Times New Roman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 xml:space="preserve">Task 2: database implementation </w:t>
      </w:r>
    </w:p>
    <w:p w14:paraId="18B383CF" w14:textId="6128E7E1" w:rsidR="00061F18" w:rsidRPr="005A70E2" w:rsidRDefault="006259D8" w:rsidP="005A70E2">
      <w:pPr>
        <w:pStyle w:val="ListParagraph"/>
        <w:numPr>
          <w:ilvl w:val="0"/>
          <w:numId w:val="19"/>
        </w:numPr>
        <w:spacing w:before="100" w:beforeAutospacing="1" w:after="0" w:line="240" w:lineRule="auto"/>
        <w:ind w:hanging="357"/>
        <w:jc w:val="both"/>
        <w:rPr>
          <w:rFonts w:ascii="Times New Roman" w:hAnsi="Times New Roman" w:cs="Times New Roman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>All requested queries/results</w:t>
      </w:r>
    </w:p>
    <w:p w14:paraId="39D452AC" w14:textId="4E5C5252" w:rsidR="00061F18" w:rsidRPr="005A70E2" w:rsidRDefault="00270EA4" w:rsidP="005A70E2">
      <w:pPr>
        <w:numPr>
          <w:ilvl w:val="0"/>
          <w:numId w:val="19"/>
        </w:numPr>
        <w:spacing w:before="100" w:beforeAutospacing="1" w:after="0" w:line="240" w:lineRule="auto"/>
        <w:ind w:hanging="357"/>
        <w:jc w:val="both"/>
        <w:rPr>
          <w:rFonts w:ascii="Times New Roman" w:hAnsi="Times New Roman" w:cs="Times New Roman"/>
          <w:caps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 xml:space="preserve">Screenshots from MySQL (or any other software you use) of </w:t>
      </w:r>
      <w:r w:rsidRPr="005A70E2">
        <w:rPr>
          <w:rFonts w:ascii="Times New Roman" w:hAnsi="Times New Roman" w:cs="Times New Roman"/>
          <w:b/>
          <w:bCs/>
          <w:sz w:val="24"/>
          <w:szCs w:val="24"/>
          <w:u w:val="single" w:color="000000"/>
        </w:rPr>
        <w:t>all the tables</w:t>
      </w:r>
      <w:r w:rsidRPr="005A70E2">
        <w:rPr>
          <w:rFonts w:ascii="Times New Roman" w:hAnsi="Times New Roman" w:cs="Times New Roman"/>
          <w:sz w:val="24"/>
          <w:szCs w:val="24"/>
        </w:rPr>
        <w:t xml:space="preserve"> after population and </w:t>
      </w:r>
      <w:r w:rsidRPr="005A70E2">
        <w:rPr>
          <w:rFonts w:ascii="Times New Roman" w:hAnsi="Times New Roman" w:cs="Times New Roman"/>
          <w:b/>
          <w:bCs/>
          <w:sz w:val="24"/>
          <w:szCs w:val="24"/>
          <w:u w:val="single" w:color="000000"/>
        </w:rPr>
        <w:t>query results</w:t>
      </w:r>
      <w:r w:rsidRPr="005A70E2">
        <w:rPr>
          <w:rFonts w:ascii="Times New Roman" w:hAnsi="Times New Roman" w:cs="Times New Roman"/>
          <w:sz w:val="24"/>
          <w:szCs w:val="24"/>
        </w:rPr>
        <w:t>.</w:t>
      </w:r>
      <w:r w:rsidR="00061F18" w:rsidRPr="005A70E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D35C77" w14:textId="72BD56F3" w:rsidR="009B2233" w:rsidRPr="005A70E2" w:rsidRDefault="00061F18" w:rsidP="005A70E2">
      <w:pPr>
        <w:pStyle w:val="ListParagraph"/>
        <w:numPr>
          <w:ilvl w:val="0"/>
          <w:numId w:val="19"/>
        </w:numPr>
        <w:spacing w:before="100" w:beforeAutospacing="1" w:after="0" w:line="240" w:lineRule="auto"/>
        <w:ind w:hanging="357"/>
        <w:jc w:val="both"/>
        <w:rPr>
          <w:rFonts w:ascii="Times New Roman" w:hAnsi="Times New Roman" w:cs="Times New Roman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>Reflection (300–500 words) describing the team's experience, challenges, design decisions, and AI usage (if applicable)</w:t>
      </w:r>
      <w:r w:rsidR="009B2233" w:rsidRPr="005A70E2">
        <w:rPr>
          <w:rFonts w:ascii="Times New Roman" w:hAnsi="Times New Roman" w:cs="Times New Roman"/>
          <w:sz w:val="24"/>
          <w:szCs w:val="24"/>
        </w:rPr>
        <w:t>.</w:t>
      </w:r>
    </w:p>
    <w:p w14:paraId="0C8364B0" w14:textId="6C76268F" w:rsidR="006C6337" w:rsidRPr="005A70E2" w:rsidRDefault="00355819" w:rsidP="005A70E2">
      <w:pPr>
        <w:numPr>
          <w:ilvl w:val="0"/>
          <w:numId w:val="6"/>
        </w:numPr>
        <w:spacing w:before="100" w:beforeAutospacing="1" w:after="0" w:line="240" w:lineRule="auto"/>
        <w:ind w:left="360" w:hanging="357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223121599"/>
      <w:bookmarkEnd w:id="0"/>
      <w:r w:rsidRPr="005A70E2">
        <w:rPr>
          <w:rFonts w:ascii="Times New Roman" w:hAnsi="Times New Roman" w:cs="Times New Roman"/>
          <w:sz w:val="24"/>
          <w:szCs w:val="24"/>
        </w:rPr>
        <w:t xml:space="preserve">Submit one </w:t>
      </w:r>
      <w:r w:rsidRPr="005A70E2">
        <w:rPr>
          <w:rFonts w:ascii="Times New Roman" w:hAnsi="Times New Roman" w:cs="Times New Roman"/>
          <w:b/>
          <w:bCs/>
          <w:sz w:val="24"/>
          <w:szCs w:val="24"/>
          <w:u w:val="single"/>
        </w:rPr>
        <w:t>SQL file</w:t>
      </w:r>
      <w:r w:rsidRPr="005A70E2">
        <w:rPr>
          <w:rFonts w:ascii="Times New Roman" w:hAnsi="Times New Roman" w:cs="Times New Roman"/>
          <w:sz w:val="24"/>
          <w:szCs w:val="24"/>
        </w:rPr>
        <w:t xml:space="preserve"> containing the complete database implementation, including database creation, tables, data insertion, required queries, VIEW, and TRIGGER.</w:t>
      </w:r>
    </w:p>
    <w:p w14:paraId="24558381" w14:textId="723F1388" w:rsidR="00355819" w:rsidRPr="005A70E2" w:rsidRDefault="00A2664C" w:rsidP="005A70E2">
      <w:pPr>
        <w:numPr>
          <w:ilvl w:val="0"/>
          <w:numId w:val="6"/>
        </w:numPr>
        <w:spacing w:before="100" w:beforeAutospacing="1" w:after="0" w:line="240" w:lineRule="auto"/>
        <w:ind w:left="360" w:hanging="357"/>
        <w:jc w:val="both"/>
        <w:rPr>
          <w:rFonts w:ascii="Times New Roman" w:hAnsi="Times New Roman" w:cs="Times New Roman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 xml:space="preserve">Submit a </w:t>
      </w:r>
      <w:r w:rsidRPr="005A70E2">
        <w:rPr>
          <w:rFonts w:ascii="Times New Roman" w:hAnsi="Times New Roman" w:cs="Times New Roman"/>
          <w:b/>
          <w:bCs/>
          <w:sz w:val="24"/>
          <w:szCs w:val="24"/>
          <w:u w:val="single"/>
        </w:rPr>
        <w:t>GitHub</w:t>
      </w:r>
      <w:r w:rsidRPr="005A70E2">
        <w:rPr>
          <w:rFonts w:ascii="Times New Roman" w:hAnsi="Times New Roman" w:cs="Times New Roman"/>
          <w:sz w:val="24"/>
          <w:szCs w:val="24"/>
        </w:rPr>
        <w:t xml:space="preserve"> (or </w:t>
      </w:r>
      <w:proofErr w:type="spellStart"/>
      <w:r w:rsidRPr="005A70E2">
        <w:rPr>
          <w:rFonts w:ascii="Times New Roman" w:hAnsi="Times New Roman" w:cs="Times New Roman"/>
          <w:sz w:val="24"/>
          <w:szCs w:val="24"/>
        </w:rPr>
        <w:t>GitLab</w:t>
      </w:r>
      <w:proofErr w:type="spellEnd"/>
      <w:r w:rsidRPr="005A70E2">
        <w:rPr>
          <w:rFonts w:ascii="Times New Roman" w:hAnsi="Times New Roman" w:cs="Times New Roman"/>
          <w:sz w:val="24"/>
          <w:szCs w:val="24"/>
        </w:rPr>
        <w:t>) repository containing the complete project with regular commits and meaningful commit messages.</w:t>
      </w:r>
    </w:p>
    <w:p w14:paraId="7679842B" w14:textId="2260C1CE" w:rsidR="00A2664C" w:rsidRPr="005A70E2" w:rsidRDefault="00A2664C" w:rsidP="005A70E2">
      <w:pPr>
        <w:numPr>
          <w:ilvl w:val="0"/>
          <w:numId w:val="6"/>
        </w:numPr>
        <w:spacing w:before="100" w:beforeAutospacing="1" w:after="0" w:line="240" w:lineRule="auto"/>
        <w:ind w:left="360" w:hanging="357"/>
        <w:jc w:val="both"/>
        <w:rPr>
          <w:rFonts w:ascii="Times New Roman" w:hAnsi="Times New Roman" w:cs="Times New Roman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 xml:space="preserve">Submit a </w:t>
      </w:r>
      <w:r w:rsidRPr="005A70E2">
        <w:rPr>
          <w:rFonts w:ascii="Times New Roman" w:hAnsi="Times New Roman" w:cs="Times New Roman"/>
          <w:b/>
          <w:bCs/>
          <w:sz w:val="24"/>
          <w:szCs w:val="24"/>
          <w:u w:val="single"/>
        </w:rPr>
        <w:t>progress report</w:t>
      </w:r>
      <w:r w:rsidRPr="005A70E2">
        <w:rPr>
          <w:rFonts w:ascii="Times New Roman" w:hAnsi="Times New Roman" w:cs="Times New Roman"/>
          <w:sz w:val="24"/>
          <w:szCs w:val="24"/>
        </w:rPr>
        <w:t xml:space="preserve"> describing the completed work, key decisions, challenges, future plan, and contribution of each group member.</w:t>
      </w:r>
    </w:p>
    <w:p w14:paraId="70D629BF" w14:textId="7650CC17" w:rsidR="00A22D1A" w:rsidRPr="005A70E2" w:rsidRDefault="00A22D1A" w:rsidP="005A70E2">
      <w:pPr>
        <w:numPr>
          <w:ilvl w:val="0"/>
          <w:numId w:val="6"/>
        </w:numPr>
        <w:spacing w:before="100" w:beforeAutospacing="1" w:after="0" w:line="240" w:lineRule="auto"/>
        <w:ind w:left="360" w:hanging="357"/>
        <w:jc w:val="both"/>
        <w:rPr>
          <w:rFonts w:ascii="Times New Roman" w:hAnsi="Times New Roman" w:cs="Times New Roman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 xml:space="preserve">Include </w:t>
      </w:r>
      <w:r w:rsidRPr="005A70E2">
        <w:rPr>
          <w:rFonts w:ascii="Times New Roman" w:hAnsi="Times New Roman" w:cs="Times New Roman"/>
          <w:b/>
          <w:bCs/>
          <w:sz w:val="24"/>
          <w:szCs w:val="24"/>
          <w:u w:val="single"/>
        </w:rPr>
        <w:t>links</w:t>
      </w:r>
      <w:r w:rsidRPr="005A70E2">
        <w:rPr>
          <w:rFonts w:ascii="Times New Roman" w:hAnsi="Times New Roman" w:cs="Times New Roman"/>
          <w:sz w:val="24"/>
          <w:szCs w:val="24"/>
        </w:rPr>
        <w:t xml:space="preserve"> to the live report document, GitHub/</w:t>
      </w:r>
      <w:proofErr w:type="spellStart"/>
      <w:r w:rsidRPr="005A70E2">
        <w:rPr>
          <w:rFonts w:ascii="Times New Roman" w:hAnsi="Times New Roman" w:cs="Times New Roman"/>
          <w:sz w:val="24"/>
          <w:szCs w:val="24"/>
        </w:rPr>
        <w:t>GitLab</w:t>
      </w:r>
      <w:proofErr w:type="spellEnd"/>
      <w:r w:rsidRPr="005A70E2">
        <w:rPr>
          <w:rFonts w:ascii="Times New Roman" w:hAnsi="Times New Roman" w:cs="Times New Roman"/>
          <w:sz w:val="24"/>
          <w:szCs w:val="24"/>
        </w:rPr>
        <w:t xml:space="preserve"> repository, and Google </w:t>
      </w:r>
      <w:proofErr w:type="spellStart"/>
      <w:r w:rsidRPr="005A70E2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5A70E2">
        <w:rPr>
          <w:rFonts w:ascii="Times New Roman" w:hAnsi="Times New Roman" w:cs="Times New Roman"/>
          <w:sz w:val="24"/>
          <w:szCs w:val="24"/>
        </w:rPr>
        <w:t xml:space="preserve"> notebook (if applicable) in the </w:t>
      </w:r>
      <w:r w:rsidRPr="005A70E2">
        <w:rPr>
          <w:rFonts w:ascii="Times New Roman" w:hAnsi="Times New Roman" w:cs="Times New Roman"/>
          <w:b/>
          <w:bCs/>
          <w:sz w:val="24"/>
          <w:szCs w:val="24"/>
        </w:rPr>
        <w:t>Project Artifacts</w:t>
      </w:r>
      <w:r w:rsidRPr="005A70E2">
        <w:rPr>
          <w:rFonts w:ascii="Times New Roman" w:hAnsi="Times New Roman" w:cs="Times New Roman"/>
          <w:sz w:val="24"/>
          <w:szCs w:val="24"/>
        </w:rPr>
        <w:t xml:space="preserve"> section of the final report.</w:t>
      </w:r>
    </w:p>
    <w:bookmarkEnd w:id="1"/>
    <w:p w14:paraId="4D171E55" w14:textId="301235DC" w:rsidR="009B2233" w:rsidRPr="005A70E2" w:rsidRDefault="009B2233" w:rsidP="005A70E2">
      <w:pPr>
        <w:numPr>
          <w:ilvl w:val="0"/>
          <w:numId w:val="6"/>
        </w:numPr>
        <w:spacing w:before="100" w:beforeAutospacing="1" w:after="0" w:line="240" w:lineRule="auto"/>
        <w:ind w:left="360" w:hanging="357"/>
        <w:jc w:val="both"/>
        <w:rPr>
          <w:rFonts w:ascii="Times New Roman" w:hAnsi="Times New Roman" w:cs="Times New Roman"/>
          <w:caps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>You</w:t>
      </w: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 are advised to make your work clear and </w:t>
      </w:r>
      <w:r w:rsidR="006A22F6" w:rsidRPr="005A70E2">
        <w:rPr>
          <w:rFonts w:ascii="Times New Roman" w:hAnsi="Times New Roman" w:cs="Times New Roman"/>
          <w:color w:val="auto"/>
          <w:sz w:val="24"/>
          <w:szCs w:val="24"/>
        </w:rPr>
        <w:t>well</w:t>
      </w:r>
      <w:r w:rsidR="001161BC"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6A22F6" w:rsidRPr="005A70E2">
        <w:rPr>
          <w:rFonts w:ascii="Times New Roman" w:hAnsi="Times New Roman" w:cs="Times New Roman"/>
          <w:color w:val="auto"/>
          <w:sz w:val="24"/>
          <w:szCs w:val="24"/>
        </w:rPr>
        <w:t>presented</w:t>
      </w: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; marks may be reduced for poor presentation. This includes filling </w:t>
      </w:r>
      <w:r w:rsidR="001161BC"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in </w:t>
      </w:r>
      <w:r w:rsidRPr="005A70E2">
        <w:rPr>
          <w:rFonts w:ascii="Times New Roman" w:hAnsi="Times New Roman" w:cs="Times New Roman"/>
          <w:color w:val="auto"/>
          <w:sz w:val="24"/>
          <w:szCs w:val="24"/>
        </w:rPr>
        <w:t>your information on the cover page.</w:t>
      </w:r>
    </w:p>
    <w:p w14:paraId="0AF3856A" w14:textId="2273A0E7" w:rsidR="009B2233" w:rsidRPr="005A70E2" w:rsidRDefault="009B2233" w:rsidP="005A70E2">
      <w:pPr>
        <w:numPr>
          <w:ilvl w:val="0"/>
          <w:numId w:val="6"/>
        </w:numPr>
        <w:spacing w:before="100" w:beforeAutospacing="1" w:after="0" w:line="240" w:lineRule="auto"/>
        <w:ind w:left="360" w:hanging="357"/>
        <w:jc w:val="both"/>
        <w:rPr>
          <w:rFonts w:ascii="Times New Roman" w:hAnsi="Times New Roman" w:cs="Times New Roman"/>
          <w:caps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You MUST show all your work, and text </w:t>
      </w:r>
      <w:r w:rsidRPr="005A70E2"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t>must not</w:t>
      </w: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 be converted into an image unless specified otherwise by the question.</w:t>
      </w:r>
    </w:p>
    <w:p w14:paraId="3B51E184" w14:textId="77777777" w:rsidR="009B2233" w:rsidRPr="005A70E2" w:rsidRDefault="009B2233" w:rsidP="005A70E2">
      <w:pPr>
        <w:pStyle w:val="ListParagraph"/>
        <w:numPr>
          <w:ilvl w:val="0"/>
          <w:numId w:val="7"/>
        </w:numPr>
        <w:spacing w:before="100" w:beforeAutospacing="1" w:after="0" w:line="240" w:lineRule="auto"/>
        <w:ind w:hanging="357"/>
        <w:jc w:val="both"/>
        <w:rPr>
          <w:rFonts w:ascii="Times New Roman" w:hAnsi="Times New Roman" w:cs="Times New Roman"/>
          <w:caps/>
          <w:color w:val="EF4623" w:themeColor="accent1"/>
          <w:sz w:val="24"/>
          <w:szCs w:val="24"/>
        </w:rPr>
      </w:pPr>
      <w:r w:rsidRPr="005A70E2">
        <w:rPr>
          <w:rFonts w:ascii="Times New Roman" w:hAnsi="Times New Roman" w:cs="Times New Roman"/>
          <w:b/>
          <w:color w:val="EF4623" w:themeColor="accent1"/>
          <w:sz w:val="24"/>
          <w:szCs w:val="24"/>
        </w:rPr>
        <w:t>Late submission will result in ZERO marks being awarded</w:t>
      </w:r>
      <w:r w:rsidRPr="005A70E2">
        <w:rPr>
          <w:rFonts w:ascii="Times New Roman" w:hAnsi="Times New Roman" w:cs="Times New Roman"/>
          <w:color w:val="EF4623" w:themeColor="accent1"/>
          <w:sz w:val="24"/>
          <w:szCs w:val="24"/>
        </w:rPr>
        <w:t>.</w:t>
      </w:r>
    </w:p>
    <w:p w14:paraId="4F454CA9" w14:textId="1A0218C9" w:rsidR="009B2233" w:rsidRPr="005A70E2" w:rsidRDefault="009B2233" w:rsidP="005A70E2">
      <w:pPr>
        <w:pStyle w:val="ListParagraph"/>
        <w:numPr>
          <w:ilvl w:val="0"/>
          <w:numId w:val="7"/>
        </w:numPr>
        <w:spacing w:before="100" w:beforeAutospacing="1" w:after="0" w:line="240" w:lineRule="auto"/>
        <w:ind w:hanging="357"/>
        <w:jc w:val="both"/>
        <w:rPr>
          <w:rFonts w:ascii="Times New Roman" w:hAnsi="Times New Roman" w:cs="Times New Roman"/>
          <w:caps/>
          <w:color w:val="FF0000"/>
          <w:sz w:val="24"/>
          <w:szCs w:val="24"/>
        </w:rPr>
      </w:pPr>
      <w:r w:rsidRPr="005A70E2">
        <w:rPr>
          <w:rFonts w:ascii="Times New Roman" w:hAnsi="Times New Roman" w:cs="Times New Roman"/>
          <w:color w:val="auto"/>
          <w:sz w:val="24"/>
          <w:szCs w:val="24"/>
        </w:rPr>
        <w:t>The work should be your own</w:t>
      </w:r>
      <w:r w:rsidR="00C12609" w:rsidRPr="005A70E2">
        <w:rPr>
          <w:rFonts w:ascii="Times New Roman" w:hAnsi="Times New Roman" w:cs="Times New Roman"/>
          <w:color w:val="auto"/>
          <w:sz w:val="24"/>
          <w:szCs w:val="24"/>
        </w:rPr>
        <w:t>. Copying</w:t>
      </w:r>
      <w:r w:rsidRPr="005A70E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from students or other resources</w:t>
      </w:r>
      <w:r w:rsidR="0090782B" w:rsidRPr="005A70E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, including </w:t>
      </w:r>
      <w:r w:rsidR="0090782B" w:rsidRPr="005A70E2">
        <w:rPr>
          <w:rFonts w:ascii="Times New Roman" w:hAnsi="Times New Roman" w:cs="Times New Roman"/>
          <w:b/>
          <w:color w:val="0070C0"/>
          <w:sz w:val="24"/>
          <w:szCs w:val="24"/>
        </w:rPr>
        <w:t>AI software</w:t>
      </w:r>
      <w:r w:rsidR="0090782B" w:rsidRPr="005A70E2">
        <w:rPr>
          <w:rFonts w:ascii="Times New Roman" w:hAnsi="Times New Roman" w:cs="Times New Roman"/>
          <w:b/>
          <w:color w:val="FF0000"/>
          <w:sz w:val="24"/>
          <w:szCs w:val="24"/>
        </w:rPr>
        <w:t>,</w:t>
      </w:r>
      <w:r w:rsidRPr="005A70E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will result in </w:t>
      </w:r>
      <w:r w:rsidRPr="005A70E2">
        <w:rPr>
          <w:rFonts w:ascii="Times New Roman" w:hAnsi="Times New Roman" w:cs="Times New Roman"/>
          <w:b/>
          <w:color w:val="0070C0"/>
          <w:sz w:val="24"/>
          <w:szCs w:val="24"/>
        </w:rPr>
        <w:t>ZERO</w:t>
      </w:r>
      <w:r w:rsidRPr="005A70E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marks</w:t>
      </w:r>
      <w:r w:rsidRPr="005A70E2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1B51F202" w14:textId="029F57FA" w:rsidR="00496101" w:rsidRPr="00F55DC7" w:rsidRDefault="00C12609" w:rsidP="009B2233">
      <w:pPr>
        <w:pStyle w:val="Heading1"/>
        <w:rPr>
          <w:rFonts w:ascii="Times New Roman" w:hAnsi="Times New Roman" w:cs="Times New Roman"/>
          <w:color w:val="auto"/>
          <w:szCs w:val="40"/>
        </w:rPr>
      </w:pPr>
      <w:bookmarkStart w:id="2" w:name="_Hlk223122000"/>
      <w:r w:rsidRPr="00F55DC7">
        <w:rPr>
          <w:rFonts w:ascii="Times New Roman" w:hAnsi="Times New Roman" w:cs="Times New Roman"/>
          <w:color w:val="auto"/>
          <w:szCs w:val="40"/>
        </w:rPr>
        <w:lastRenderedPageBreak/>
        <w:t xml:space="preserve">Project </w:t>
      </w:r>
      <w:r w:rsidR="00E548AF" w:rsidRPr="00F55DC7">
        <w:rPr>
          <w:rFonts w:ascii="Times New Roman" w:hAnsi="Times New Roman" w:cs="Times New Roman"/>
          <w:color w:val="auto"/>
          <w:szCs w:val="40"/>
        </w:rPr>
        <w:t>Description</w:t>
      </w:r>
      <w:bookmarkEnd w:id="2"/>
    </w:p>
    <w:p w14:paraId="73C21304" w14:textId="358D865B" w:rsidR="003218B3" w:rsidRDefault="00F55DC7" w:rsidP="005A70E2">
      <w:pPr>
        <w:ind w:hanging="18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 </w:t>
      </w:r>
      <w:r w:rsidR="00C36C1D" w:rsidRPr="0065553F">
        <w:rPr>
          <w:rFonts w:ascii="Times New Roman" w:hAnsi="Times New Roman" w:cs="Times New Roman"/>
          <w:b/>
          <w:bCs/>
          <w:noProof/>
          <w:sz w:val="40"/>
          <w:szCs w:val="40"/>
          <w:lang w:eastAsia="en-US"/>
        </w:rPr>
        <mc:AlternateContent>
          <mc:Choice Requires="wps">
            <w:drawing>
              <wp:anchor distT="0" distB="2743200" distL="182880" distR="182880" simplePos="0" relativeHeight="251681792" behindDoc="0" locked="0" layoutInCell="1" allowOverlap="1" wp14:anchorId="2E8B6DDD" wp14:editId="360270C2">
                <wp:simplePos x="0" y="0"/>
                <wp:positionH relativeFrom="page">
                  <wp:posOffset>412750</wp:posOffset>
                </wp:positionH>
                <wp:positionV relativeFrom="margin">
                  <wp:posOffset>83820</wp:posOffset>
                </wp:positionV>
                <wp:extent cx="1217930" cy="2304415"/>
                <wp:effectExtent l="1270" t="1270" r="0" b="0"/>
                <wp:wrapSquare wrapText="largest"/>
                <wp:docPr id="1" name="Text Box 1" descr="Sidebar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7930" cy="2304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DE5C25" w14:textId="77777777" w:rsidR="00C36C1D" w:rsidRDefault="00C36C1D" w:rsidP="00C36C1D">
                            <w:pPr>
                              <w:pStyle w:val="Quote"/>
                              <w:rPr>
                                <w:rStyle w:val="QuoteChar"/>
                                <w:i/>
                                <w:iCs/>
                              </w:rPr>
                            </w:pPr>
                            <w:r>
                              <w:rPr>
                                <w:rStyle w:val="QuoteChar"/>
                                <w:i/>
                                <w:iCs/>
                              </w:rPr>
                              <w:t>Learning Outcome(s):</w:t>
                            </w:r>
                          </w:p>
                          <w:p w14:paraId="7D81DDA4" w14:textId="77777777" w:rsidR="00C36C1D" w:rsidRDefault="00C36C1D" w:rsidP="00C36C1D">
                            <w:pPr>
                              <w:rPr>
                                <w:i/>
                                <w:iCs/>
                                <w:color w:val="FF0000"/>
                              </w:rPr>
                            </w:pPr>
                          </w:p>
                          <w:p w14:paraId="56A74268" w14:textId="3120C8D8" w:rsidR="00C36C1D" w:rsidRPr="006F45E6" w:rsidRDefault="006F0336" w:rsidP="00A44BBB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 w:line="360" w:lineRule="auto"/>
                              <w:jc w:val="both"/>
                              <w:rPr>
                                <w:i/>
                                <w:iCs/>
                                <w:color w:val="FF0000"/>
                                <w:sz w:val="27"/>
                                <w:szCs w:val="27"/>
                              </w:rPr>
                            </w:pPr>
                            <w:bookmarkStart w:id="3" w:name="_Hlk83660964"/>
                            <w:r w:rsidRPr="006F45E6">
                              <w:rPr>
                                <w:rFonts w:asciiTheme="minorHAnsi" w:eastAsiaTheme="minorHAnsi" w:hAnsiTheme="minorHAnsi" w:cstheme="minorBidi"/>
                                <w:i/>
                                <w:iCs/>
                                <w:color w:val="FF0000"/>
                                <w:sz w:val="20"/>
                                <w:szCs w:val="20"/>
                                <w:lang w:eastAsia="ja-JP"/>
                              </w:rPr>
                              <w:t>CLO1, CLO2, CLO3, CLO4, CLO5</w:t>
                            </w:r>
                          </w:p>
                          <w:p w14:paraId="69AB7C5A" w14:textId="77777777" w:rsidR="00C36C1D" w:rsidRPr="006F45E6" w:rsidRDefault="00C36C1D" w:rsidP="00C36C1D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i/>
                                <w:iCs/>
                                <w:color w:val="FF0000"/>
                                <w:sz w:val="27"/>
                                <w:szCs w:val="27"/>
                              </w:rPr>
                            </w:pPr>
                          </w:p>
                          <w:p w14:paraId="72CE6A19" w14:textId="77777777" w:rsidR="00C36C1D" w:rsidRPr="006F45E6" w:rsidRDefault="00C36C1D" w:rsidP="00C36C1D">
                            <w:pPr>
                              <w:rPr>
                                <w:color w:val="auto"/>
                                <w:sz w:val="24"/>
                                <w:szCs w:val="24"/>
                              </w:rPr>
                            </w:pPr>
                          </w:p>
                          <w:bookmarkEnd w:id="3"/>
                          <w:p w14:paraId="73C94660" w14:textId="77777777" w:rsidR="00C36C1D" w:rsidRPr="006F45E6" w:rsidRDefault="00C36C1D" w:rsidP="00C36C1D"/>
                          <w:p w14:paraId="0B9DD67A" w14:textId="77777777" w:rsidR="00C36C1D" w:rsidRPr="006F45E6" w:rsidRDefault="00C36C1D" w:rsidP="00C36C1D"/>
                          <w:p w14:paraId="4139B4B4" w14:textId="77777777" w:rsidR="00C36C1D" w:rsidRPr="006F45E6" w:rsidRDefault="00C36C1D" w:rsidP="00C36C1D"/>
                          <w:p w14:paraId="5DD62193" w14:textId="77777777" w:rsidR="00C36C1D" w:rsidRPr="006F45E6" w:rsidRDefault="00C36C1D" w:rsidP="00C36C1D"/>
                          <w:p w14:paraId="7AD2E97A" w14:textId="77777777" w:rsidR="00C36C1D" w:rsidRPr="006F45E6" w:rsidRDefault="00C36C1D" w:rsidP="00C36C1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0E6FF530" w14:textId="77777777" w:rsidR="00C36C1D" w:rsidRPr="006F45E6" w:rsidRDefault="00C36C1D" w:rsidP="00C36C1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45720" tIns="0" rIns="4572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25000</wp14:pctWidth>
                </wp14:sizeRelH>
                <wp14:sizeRelV relativeFrom="margin">
                  <wp14:pctHeight>95000</wp14:pctHeight>
                </wp14:sizeRelV>
              </wp:anchor>
            </w:drawing>
          </mc:Choice>
          <mc:Fallback>
            <w:pict>
              <v:shape w14:anchorId="2E8B6DDD" id="Text Box 1" o:spid="_x0000_s1032" type="#_x0000_t202" alt="Sidebar" style="position:absolute;left:0;text-align:left;margin-left:32.5pt;margin-top:6.6pt;width:95.9pt;height:181.45pt;z-index:251681792;visibility:visible;mso-wrap-style:square;mso-width-percent:250;mso-height-percent:950;mso-wrap-distance-left:14.4pt;mso-wrap-distance-top:0;mso-wrap-distance-right:14.4pt;mso-wrap-distance-bottom:3in;mso-position-horizontal:absolute;mso-position-horizontal-relative:page;mso-position-vertical:absolute;mso-position-vertical-relative:margin;mso-width-percent:250;mso-height-percent:95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" filled="f" stroked="f" strokeweight=".5pt">
                <v:textbox inset="3.6pt,0,3.6pt,0">
                  <w:txbxContent>
                    <w:p w14:paraId="50DE5C25" w14:textId="77777777" w:rsidR="00C36C1D" w:rsidRDefault="00C36C1D" w:rsidP="00C36C1D">
                      <w:pPr>
                        <w:pStyle w:val="Quote"/>
                        <w:rPr>
                          <w:rStyle w:val="QuoteChar"/>
                          <w:i/>
                          <w:iCs/>
                        </w:rPr>
                      </w:pPr>
                      <w:r>
                        <w:rPr>
                          <w:rStyle w:val="QuoteChar"/>
                          <w:i/>
                          <w:iCs/>
                        </w:rPr>
                        <w:t>Learning Outcome(s):</w:t>
                      </w:r>
                    </w:p>
                    <w:p w14:paraId="7D81DDA4" w14:textId="77777777" w:rsidR="00C36C1D" w:rsidRDefault="00C36C1D" w:rsidP="00C36C1D">
                      <w:pPr>
                        <w:rPr>
                          <w:i/>
                          <w:iCs/>
                          <w:color w:val="FF0000"/>
                        </w:rPr>
                      </w:pPr>
                    </w:p>
                    <w:p w14:paraId="56A74268" w14:textId="3120C8D8" w:rsidR="00C36C1D" w:rsidRPr="006F45E6" w:rsidRDefault="006F0336" w:rsidP="00A44BBB">
                      <w:pPr>
                        <w:pStyle w:val="NormalWeb"/>
                        <w:shd w:val="clear" w:color="auto" w:fill="FFFFFF"/>
                        <w:spacing w:before="0" w:beforeAutospacing="0" w:after="0" w:afterAutospacing="0" w:line="360" w:lineRule="auto"/>
                        <w:jc w:val="both"/>
                        <w:rPr>
                          <w:i/>
                          <w:iCs/>
                          <w:color w:val="FF0000"/>
                          <w:sz w:val="27"/>
                          <w:szCs w:val="27"/>
                        </w:rPr>
                      </w:pPr>
                      <w:bookmarkStart w:id="4" w:name="_Hlk83660964"/>
                      <w:r w:rsidRPr="006F45E6">
                        <w:rPr>
                          <w:rFonts w:asciiTheme="minorHAnsi" w:eastAsiaTheme="minorHAnsi" w:hAnsiTheme="minorHAnsi" w:cstheme="minorBidi"/>
                          <w:i/>
                          <w:iCs/>
                          <w:color w:val="FF0000"/>
                          <w:sz w:val="20"/>
                          <w:szCs w:val="20"/>
                          <w:lang w:eastAsia="ja-JP"/>
                        </w:rPr>
                        <w:t>CLO1, CLO2, CLO3, CLO4, CLO5</w:t>
                      </w:r>
                    </w:p>
                    <w:p w14:paraId="69AB7C5A" w14:textId="77777777" w:rsidR="00C36C1D" w:rsidRPr="006F45E6" w:rsidRDefault="00C36C1D" w:rsidP="00C36C1D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i/>
                          <w:iCs/>
                          <w:color w:val="FF0000"/>
                          <w:sz w:val="27"/>
                          <w:szCs w:val="27"/>
                        </w:rPr>
                      </w:pPr>
                    </w:p>
                    <w:p w14:paraId="72CE6A19" w14:textId="77777777" w:rsidR="00C36C1D" w:rsidRPr="006F45E6" w:rsidRDefault="00C36C1D" w:rsidP="00C36C1D">
                      <w:pPr>
                        <w:rPr>
                          <w:color w:val="auto"/>
                          <w:sz w:val="24"/>
                          <w:szCs w:val="24"/>
                        </w:rPr>
                      </w:pPr>
                    </w:p>
                    <w:bookmarkEnd w:id="4"/>
                    <w:p w14:paraId="73C94660" w14:textId="77777777" w:rsidR="00C36C1D" w:rsidRPr="006F45E6" w:rsidRDefault="00C36C1D" w:rsidP="00C36C1D"/>
                    <w:p w14:paraId="0B9DD67A" w14:textId="77777777" w:rsidR="00C36C1D" w:rsidRPr="006F45E6" w:rsidRDefault="00C36C1D" w:rsidP="00C36C1D"/>
                    <w:p w14:paraId="4139B4B4" w14:textId="77777777" w:rsidR="00C36C1D" w:rsidRPr="006F45E6" w:rsidRDefault="00C36C1D" w:rsidP="00C36C1D"/>
                    <w:p w14:paraId="5DD62193" w14:textId="77777777" w:rsidR="00C36C1D" w:rsidRPr="006F45E6" w:rsidRDefault="00C36C1D" w:rsidP="00C36C1D"/>
                    <w:p w14:paraId="7AD2E97A" w14:textId="77777777" w:rsidR="00C36C1D" w:rsidRPr="006F45E6" w:rsidRDefault="00C36C1D" w:rsidP="00C36C1D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0E6FF530" w14:textId="77777777" w:rsidR="00C36C1D" w:rsidRPr="006F45E6" w:rsidRDefault="00C36C1D" w:rsidP="00C36C1D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square" side="largest" anchorx="page" anchory="margin"/>
              </v:shape>
            </w:pict>
          </mc:Fallback>
        </mc:AlternateContent>
      </w:r>
      <w:r w:rsidR="00DF2E1E" w:rsidRPr="0065553F">
        <w:rPr>
          <w:rFonts w:ascii="Times New Roman" w:hAnsi="Times New Roman" w:cs="Times New Roman"/>
          <w:b/>
          <w:bCs/>
          <w:sz w:val="40"/>
          <w:szCs w:val="40"/>
        </w:rPr>
        <w:t>Design and Implementation of a Smart Clinic Database System</w:t>
      </w:r>
    </w:p>
    <w:p w14:paraId="3AAF5F4E" w14:textId="77777777" w:rsidR="006F45E6" w:rsidRDefault="00653ABD" w:rsidP="005A70E2">
      <w:pPr>
        <w:jc w:val="both"/>
        <w:rPr>
          <w:rFonts w:ascii="Times New Roman" w:hAnsi="Times New Roman" w:cs="Times New Roman"/>
          <w:sz w:val="24"/>
          <w:szCs w:val="24"/>
        </w:rPr>
      </w:pPr>
      <w:r w:rsidRPr="00FA7F6E">
        <w:rPr>
          <w:rFonts w:ascii="Times New Roman" w:hAnsi="Times New Roman" w:cs="Times New Roman"/>
          <w:sz w:val="24"/>
          <w:szCs w:val="24"/>
        </w:rPr>
        <w:t>A private clinic currently manages its patient information manually, making it difficult to organize appointments, treatments, and payments. The clinic has decided to develop a database system to improve data organization and retrieval.</w:t>
      </w:r>
    </w:p>
    <w:p w14:paraId="595BAB91" w14:textId="437355CD" w:rsidR="00653ABD" w:rsidRDefault="00653ABD" w:rsidP="005A70E2">
      <w:pPr>
        <w:jc w:val="both"/>
        <w:rPr>
          <w:rFonts w:ascii="Times New Roman" w:hAnsi="Times New Roman" w:cs="Times New Roman"/>
          <w:sz w:val="24"/>
          <w:szCs w:val="24"/>
        </w:rPr>
      </w:pPr>
      <w:r w:rsidRPr="00FA7F6E">
        <w:rPr>
          <w:rFonts w:ascii="Times New Roman" w:hAnsi="Times New Roman" w:cs="Times New Roman"/>
          <w:sz w:val="24"/>
          <w:szCs w:val="24"/>
        </w:rPr>
        <w:br/>
        <w:t>Your team is required to design, implement, and test a complete relational database using the concepts learned throughout this course. The project should demonstrate your understanding of database design, ER/EER modeling, relational mapping, SQL implementation, and advanced SQL queries. The project must be completed using MySQL.</w:t>
      </w:r>
    </w:p>
    <w:p w14:paraId="220A3C41" w14:textId="77777777" w:rsidR="006C007A" w:rsidRDefault="006C007A" w:rsidP="006C007A">
      <w:pPr>
        <w:pStyle w:val="Heading1"/>
      </w:pPr>
      <w:r>
        <w:lastRenderedPageBreak/>
        <w:t>Task 1 – Database Design (6 Marks)</w:t>
      </w:r>
    </w:p>
    <w:p w14:paraId="7DB64361" w14:textId="77777777" w:rsidR="006C007A" w:rsidRPr="00F313D8" w:rsidRDefault="006C007A" w:rsidP="006C007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313D8">
        <w:rPr>
          <w:rFonts w:ascii="Times New Roman" w:hAnsi="Times New Roman" w:cs="Times New Roman"/>
          <w:sz w:val="24"/>
          <w:szCs w:val="24"/>
        </w:rPr>
        <w:t>Design a complete database for the clinic that includes at least six entities such as Patients, Doctors, Appointments, Treatments, Medicines, Payments, or any other appropriate entities.</w:t>
      </w:r>
    </w:p>
    <w:p w14:paraId="5443E22A" w14:textId="77777777" w:rsidR="006C007A" w:rsidRPr="00F313D8" w:rsidRDefault="006C007A" w:rsidP="006C007A">
      <w:pPr>
        <w:pStyle w:val="ListBullet"/>
        <w:rPr>
          <w:rFonts w:ascii="Times New Roman" w:hAnsi="Times New Roman" w:cs="Times New Roman"/>
          <w:sz w:val="24"/>
          <w:szCs w:val="24"/>
          <w:lang w:val="es-ES"/>
        </w:rPr>
      </w:pPr>
      <w:r w:rsidRPr="00F313D8">
        <w:rPr>
          <w:rFonts w:ascii="Times New Roman" w:hAnsi="Times New Roman" w:cs="Times New Roman"/>
          <w:sz w:val="24"/>
          <w:szCs w:val="24"/>
          <w:lang w:val="es-ES"/>
        </w:rPr>
        <w:t xml:space="preserve">A complete ER/EER </w:t>
      </w:r>
      <w:proofErr w:type="spellStart"/>
      <w:r w:rsidRPr="00F313D8">
        <w:rPr>
          <w:rFonts w:ascii="Times New Roman" w:hAnsi="Times New Roman" w:cs="Times New Roman"/>
          <w:sz w:val="24"/>
          <w:szCs w:val="24"/>
          <w:lang w:val="es-ES"/>
        </w:rPr>
        <w:t>diagram</w:t>
      </w:r>
      <w:proofErr w:type="spellEnd"/>
      <w:r w:rsidRPr="00F313D8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4B483DE6" w14:textId="77777777" w:rsidR="006C007A" w:rsidRPr="00F313D8" w:rsidRDefault="006C007A" w:rsidP="006C007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313D8">
        <w:rPr>
          <w:rFonts w:ascii="Times New Roman" w:hAnsi="Times New Roman" w:cs="Times New Roman"/>
          <w:sz w:val="24"/>
          <w:szCs w:val="24"/>
        </w:rPr>
        <w:t>Primary and foreign keys.</w:t>
      </w:r>
    </w:p>
    <w:p w14:paraId="2D7B75D3" w14:textId="77777777" w:rsidR="006C007A" w:rsidRPr="00F313D8" w:rsidRDefault="006C007A" w:rsidP="006C007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313D8">
        <w:rPr>
          <w:rFonts w:ascii="Times New Roman" w:hAnsi="Times New Roman" w:cs="Times New Roman"/>
          <w:sz w:val="24"/>
          <w:szCs w:val="24"/>
        </w:rPr>
        <w:t>Appropriate relationships with cardinality.</w:t>
      </w:r>
    </w:p>
    <w:p w14:paraId="7463EE40" w14:textId="77777777" w:rsidR="006C007A" w:rsidRPr="00F313D8" w:rsidRDefault="006C007A" w:rsidP="006C007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313D8">
        <w:rPr>
          <w:rFonts w:ascii="Times New Roman" w:hAnsi="Times New Roman" w:cs="Times New Roman"/>
          <w:sz w:val="24"/>
          <w:szCs w:val="24"/>
        </w:rPr>
        <w:t>At least one specialization/generalization (EER feature).</w:t>
      </w:r>
    </w:p>
    <w:p w14:paraId="38B7FBD8" w14:textId="77777777" w:rsidR="006C007A" w:rsidRDefault="006C007A" w:rsidP="006C007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313D8">
        <w:rPr>
          <w:rFonts w:ascii="Times New Roman" w:hAnsi="Times New Roman" w:cs="Times New Roman"/>
          <w:sz w:val="24"/>
          <w:szCs w:val="24"/>
        </w:rPr>
        <w:t>Any assumptions made during the design process.</w:t>
      </w:r>
    </w:p>
    <w:p w14:paraId="2F6FAFB8" w14:textId="77777777" w:rsidR="008201BB" w:rsidRDefault="008201BB" w:rsidP="008201BB">
      <w:pPr>
        <w:pStyle w:val="ListBullet"/>
        <w:numPr>
          <w:ilvl w:val="0"/>
          <w:numId w:val="0"/>
        </w:numPr>
        <w:ind w:left="576" w:hanging="288"/>
        <w:rPr>
          <w:rFonts w:ascii="Times New Roman" w:hAnsi="Times New Roman" w:cs="Times New Roman"/>
          <w:sz w:val="24"/>
          <w:szCs w:val="24"/>
        </w:rPr>
      </w:pPr>
    </w:p>
    <w:p w14:paraId="28E0291F" w14:textId="36BC2FEA" w:rsidR="008201BB" w:rsidRPr="008201BB" w:rsidRDefault="008201BB" w:rsidP="008201BB">
      <w:pPr>
        <w:pStyle w:val="IT"/>
        <w:rPr>
          <w:b/>
          <w:bCs/>
        </w:rPr>
      </w:pPr>
      <w:bookmarkStart w:id="5" w:name="_Hlk235258935"/>
      <w:r w:rsidRPr="008201BB">
        <w:rPr>
          <w:b/>
          <w:bCs/>
        </w:rPr>
        <w:t>Answer:</w:t>
      </w:r>
    </w:p>
    <w:p w14:paraId="2D42FBE1" w14:textId="77777777" w:rsidR="00B37DB0" w:rsidRPr="00797ECC" w:rsidRDefault="00B37DB0" w:rsidP="00B37DB0">
      <w:pPr>
        <w:pStyle w:val="IT"/>
        <w:rPr>
          <w:b/>
          <w:bCs/>
          <w:color w:val="EF4623" w:themeColor="accent1"/>
        </w:rPr>
      </w:pPr>
      <w:r w:rsidRPr="00797ECC">
        <w:rPr>
          <w:b/>
          <w:bCs/>
          <w:color w:val="EF4623" w:themeColor="accent1"/>
          <w:highlight w:val="yellow"/>
        </w:rPr>
        <w:t>1)</w:t>
      </w:r>
    </w:p>
    <w:p w14:paraId="7DC5BF13" w14:textId="77777777" w:rsidR="00B37DB0" w:rsidRPr="0082062D" w:rsidRDefault="00B37DB0" w:rsidP="00B37DB0">
      <w:pPr>
        <w:pStyle w:val="IT"/>
      </w:pPr>
      <w:r w:rsidRPr="0082062D">
        <w:rPr>
          <w:b/>
          <w:bCs/>
        </w:rPr>
        <w:t>Smart Clinic Database Design</w:t>
      </w:r>
    </w:p>
    <w:p w14:paraId="26404207" w14:textId="77777777" w:rsidR="00B37DB0" w:rsidRPr="0082062D" w:rsidRDefault="00B37DB0" w:rsidP="00B37DB0">
      <w:pPr>
        <w:pStyle w:val="IT"/>
      </w:pPr>
      <w:r w:rsidRPr="0082062D">
        <w:t>The database contains six related entities: Patients, Doctors, Appointments, Medicines, Treatments, and Payments. It supports patient registration, appointment scheduling, treatment documentation, medicine recording, and payment tracking.</w:t>
      </w:r>
    </w:p>
    <w:p w14:paraId="0A31BF6B" w14:textId="77777777" w:rsidR="00B37DB0" w:rsidRPr="0082062D" w:rsidRDefault="00B37DB0" w:rsidP="00B37DB0">
      <w:pPr>
        <w:pStyle w:val="IT"/>
      </w:pPr>
      <w:r w:rsidRPr="0082062D">
        <w:rPr>
          <w:b/>
          <w:bCs/>
        </w:rPr>
        <w:t>1. Patients</w:t>
      </w:r>
    </w:p>
    <w:p w14:paraId="31891A2E" w14:textId="77777777" w:rsidR="00B37DB0" w:rsidRPr="0082062D" w:rsidRDefault="00B37DB0" w:rsidP="00B37DB0">
      <w:pPr>
        <w:pStyle w:val="IT"/>
      </w:pPr>
      <w:r w:rsidRPr="0082062D">
        <w:t>Stores the personal and contact information of each clinic patient.</w:t>
      </w:r>
    </w:p>
    <w:tbl>
      <w:tblPr>
        <w:tblStyle w:val="GridTable3-Accent1"/>
        <w:tblW w:w="0" w:type="auto"/>
        <w:tblLook w:val="04A0" w:firstRow="1" w:lastRow="0" w:firstColumn="1" w:lastColumn="0" w:noHBand="0" w:noVBand="1"/>
      </w:tblPr>
      <w:tblGrid>
        <w:gridCol w:w="1523"/>
        <w:gridCol w:w="1879"/>
        <w:gridCol w:w="2953"/>
      </w:tblGrid>
      <w:tr w:rsidR="00B37DB0" w:rsidRPr="0082062D" w14:paraId="6329A8E5" w14:textId="77777777" w:rsidTr="005645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3BE13ED" w14:textId="77777777" w:rsidR="00B37DB0" w:rsidRPr="0082062D" w:rsidRDefault="00B37DB0" w:rsidP="0056458B">
            <w:pPr>
              <w:pStyle w:val="IT"/>
            </w:pPr>
            <w:r w:rsidRPr="0082062D">
              <w:t>Attribute</w:t>
            </w:r>
          </w:p>
        </w:tc>
        <w:tc>
          <w:tcPr>
            <w:tcW w:w="0" w:type="auto"/>
            <w:hideMark/>
          </w:tcPr>
          <w:p w14:paraId="5E0F544C" w14:textId="77777777" w:rsidR="00B37DB0" w:rsidRPr="0082062D" w:rsidRDefault="00B37DB0" w:rsidP="0056458B">
            <w:pPr>
              <w:pStyle w:val="I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Data Type</w:t>
            </w:r>
          </w:p>
        </w:tc>
        <w:tc>
          <w:tcPr>
            <w:tcW w:w="0" w:type="auto"/>
            <w:hideMark/>
          </w:tcPr>
          <w:p w14:paraId="0D21C25A" w14:textId="77777777" w:rsidR="00B37DB0" w:rsidRPr="0082062D" w:rsidRDefault="00B37DB0" w:rsidP="0056458B">
            <w:pPr>
              <w:pStyle w:val="I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Constraint</w:t>
            </w:r>
          </w:p>
        </w:tc>
      </w:tr>
      <w:tr w:rsidR="00B37DB0" w:rsidRPr="0082062D" w14:paraId="63A1A36B" w14:textId="77777777" w:rsidTr="00564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14DDB" w14:textId="77777777" w:rsidR="00B37DB0" w:rsidRPr="0082062D" w:rsidRDefault="00B37DB0" w:rsidP="0056458B">
            <w:pPr>
              <w:pStyle w:val="IT"/>
            </w:pPr>
            <w:r w:rsidRPr="0082062D">
              <w:t>patient_id</w:t>
            </w:r>
          </w:p>
        </w:tc>
        <w:tc>
          <w:tcPr>
            <w:tcW w:w="0" w:type="auto"/>
            <w:hideMark/>
          </w:tcPr>
          <w:p w14:paraId="74549D47" w14:textId="77777777" w:rsidR="00B37DB0" w:rsidRPr="0082062D" w:rsidRDefault="00B37DB0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62D">
              <w:t>INT</w:t>
            </w:r>
          </w:p>
        </w:tc>
        <w:tc>
          <w:tcPr>
            <w:tcW w:w="0" w:type="auto"/>
            <w:hideMark/>
          </w:tcPr>
          <w:p w14:paraId="6D229B03" w14:textId="77777777" w:rsidR="00B37DB0" w:rsidRPr="0082062D" w:rsidRDefault="00B37DB0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62D">
              <w:t>Primary key, auto-increment</w:t>
            </w:r>
          </w:p>
        </w:tc>
      </w:tr>
      <w:tr w:rsidR="00B37DB0" w:rsidRPr="0082062D" w14:paraId="5BE1CF2E" w14:textId="77777777" w:rsidTr="00564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073E46" w14:textId="77777777" w:rsidR="00B37DB0" w:rsidRPr="0082062D" w:rsidRDefault="00B37DB0" w:rsidP="0056458B">
            <w:pPr>
              <w:pStyle w:val="IT"/>
            </w:pPr>
            <w:r w:rsidRPr="0082062D">
              <w:t>first_name</w:t>
            </w:r>
          </w:p>
        </w:tc>
        <w:tc>
          <w:tcPr>
            <w:tcW w:w="0" w:type="auto"/>
            <w:hideMark/>
          </w:tcPr>
          <w:p w14:paraId="6FECEDAD" w14:textId="77777777" w:rsidR="00B37DB0" w:rsidRPr="0082062D" w:rsidRDefault="00B37DB0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VARCHAR(50)</w:t>
            </w:r>
          </w:p>
        </w:tc>
        <w:tc>
          <w:tcPr>
            <w:tcW w:w="0" w:type="auto"/>
            <w:hideMark/>
          </w:tcPr>
          <w:p w14:paraId="6F66F56A" w14:textId="77777777" w:rsidR="00B37DB0" w:rsidRPr="0082062D" w:rsidRDefault="00B37DB0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Not null</w:t>
            </w:r>
          </w:p>
        </w:tc>
      </w:tr>
      <w:tr w:rsidR="00B37DB0" w:rsidRPr="0082062D" w14:paraId="534348E2" w14:textId="77777777" w:rsidTr="00564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D5F24E" w14:textId="77777777" w:rsidR="00B37DB0" w:rsidRPr="0082062D" w:rsidRDefault="00B37DB0" w:rsidP="0056458B">
            <w:pPr>
              <w:pStyle w:val="IT"/>
            </w:pPr>
            <w:r w:rsidRPr="0082062D">
              <w:t>last_name</w:t>
            </w:r>
          </w:p>
        </w:tc>
        <w:tc>
          <w:tcPr>
            <w:tcW w:w="0" w:type="auto"/>
            <w:hideMark/>
          </w:tcPr>
          <w:p w14:paraId="2ABD3E9A" w14:textId="77777777" w:rsidR="00B37DB0" w:rsidRPr="0082062D" w:rsidRDefault="00B37DB0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62D">
              <w:t>VARCHAR(50)</w:t>
            </w:r>
          </w:p>
        </w:tc>
        <w:tc>
          <w:tcPr>
            <w:tcW w:w="0" w:type="auto"/>
            <w:hideMark/>
          </w:tcPr>
          <w:p w14:paraId="3917707D" w14:textId="77777777" w:rsidR="00B37DB0" w:rsidRPr="0082062D" w:rsidRDefault="00B37DB0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62D">
              <w:t>Not null</w:t>
            </w:r>
          </w:p>
        </w:tc>
      </w:tr>
      <w:tr w:rsidR="00B37DB0" w:rsidRPr="0082062D" w14:paraId="72EF3D3D" w14:textId="77777777" w:rsidTr="00564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4FE39C" w14:textId="77777777" w:rsidR="00B37DB0" w:rsidRPr="0082062D" w:rsidRDefault="00B37DB0" w:rsidP="0056458B">
            <w:pPr>
              <w:pStyle w:val="IT"/>
            </w:pPr>
            <w:r w:rsidRPr="0082062D">
              <w:t>gender</w:t>
            </w:r>
          </w:p>
        </w:tc>
        <w:tc>
          <w:tcPr>
            <w:tcW w:w="0" w:type="auto"/>
            <w:hideMark/>
          </w:tcPr>
          <w:p w14:paraId="2EDBCBE3" w14:textId="77777777" w:rsidR="00B37DB0" w:rsidRPr="0082062D" w:rsidRDefault="00B37DB0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ENUM</w:t>
            </w:r>
          </w:p>
        </w:tc>
        <w:tc>
          <w:tcPr>
            <w:tcW w:w="0" w:type="auto"/>
            <w:hideMark/>
          </w:tcPr>
          <w:p w14:paraId="412992BD" w14:textId="77777777" w:rsidR="00B37DB0" w:rsidRPr="0082062D" w:rsidRDefault="00B37DB0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Not null</w:t>
            </w:r>
          </w:p>
        </w:tc>
      </w:tr>
      <w:tr w:rsidR="00B37DB0" w:rsidRPr="0082062D" w14:paraId="19190469" w14:textId="77777777" w:rsidTr="00564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D5288" w14:textId="77777777" w:rsidR="00B37DB0" w:rsidRPr="0082062D" w:rsidRDefault="00B37DB0" w:rsidP="0056458B">
            <w:pPr>
              <w:pStyle w:val="IT"/>
            </w:pPr>
            <w:r w:rsidRPr="0082062D">
              <w:t>date_of_birth</w:t>
            </w:r>
          </w:p>
        </w:tc>
        <w:tc>
          <w:tcPr>
            <w:tcW w:w="0" w:type="auto"/>
            <w:hideMark/>
          </w:tcPr>
          <w:p w14:paraId="1D241189" w14:textId="77777777" w:rsidR="00B37DB0" w:rsidRPr="0082062D" w:rsidRDefault="00B37DB0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62D">
              <w:t>DATE</w:t>
            </w:r>
          </w:p>
        </w:tc>
        <w:tc>
          <w:tcPr>
            <w:tcW w:w="0" w:type="auto"/>
            <w:hideMark/>
          </w:tcPr>
          <w:p w14:paraId="0BC17E5A" w14:textId="77777777" w:rsidR="00B37DB0" w:rsidRPr="0082062D" w:rsidRDefault="00B37DB0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62D">
              <w:t>Not null</w:t>
            </w:r>
          </w:p>
        </w:tc>
      </w:tr>
      <w:tr w:rsidR="00B37DB0" w:rsidRPr="0082062D" w14:paraId="0FA3B49A" w14:textId="77777777" w:rsidTr="00564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CAEF15" w14:textId="77777777" w:rsidR="00B37DB0" w:rsidRPr="0082062D" w:rsidRDefault="00B37DB0" w:rsidP="0056458B">
            <w:pPr>
              <w:pStyle w:val="IT"/>
            </w:pPr>
            <w:r w:rsidRPr="0082062D">
              <w:lastRenderedPageBreak/>
              <w:t>phone</w:t>
            </w:r>
          </w:p>
        </w:tc>
        <w:tc>
          <w:tcPr>
            <w:tcW w:w="0" w:type="auto"/>
            <w:hideMark/>
          </w:tcPr>
          <w:p w14:paraId="5742E8A5" w14:textId="77777777" w:rsidR="00B37DB0" w:rsidRPr="0082062D" w:rsidRDefault="00B37DB0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VARCHAR(20)</w:t>
            </w:r>
          </w:p>
        </w:tc>
        <w:tc>
          <w:tcPr>
            <w:tcW w:w="0" w:type="auto"/>
            <w:hideMark/>
          </w:tcPr>
          <w:p w14:paraId="3CE3F110" w14:textId="77777777" w:rsidR="00B37DB0" w:rsidRPr="0082062D" w:rsidRDefault="00B37DB0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Unique, not null</w:t>
            </w:r>
          </w:p>
        </w:tc>
      </w:tr>
      <w:tr w:rsidR="00B37DB0" w:rsidRPr="0082062D" w14:paraId="0D178698" w14:textId="77777777" w:rsidTr="00564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43DDB" w14:textId="77777777" w:rsidR="00B37DB0" w:rsidRPr="0082062D" w:rsidRDefault="00B37DB0" w:rsidP="0056458B">
            <w:pPr>
              <w:pStyle w:val="IT"/>
            </w:pPr>
            <w:r w:rsidRPr="0082062D">
              <w:t>email</w:t>
            </w:r>
          </w:p>
        </w:tc>
        <w:tc>
          <w:tcPr>
            <w:tcW w:w="0" w:type="auto"/>
            <w:hideMark/>
          </w:tcPr>
          <w:p w14:paraId="38D5C018" w14:textId="77777777" w:rsidR="00B37DB0" w:rsidRPr="0082062D" w:rsidRDefault="00B37DB0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62D">
              <w:t>VARCHAR(100)</w:t>
            </w:r>
          </w:p>
        </w:tc>
        <w:tc>
          <w:tcPr>
            <w:tcW w:w="0" w:type="auto"/>
            <w:hideMark/>
          </w:tcPr>
          <w:p w14:paraId="7B3721C5" w14:textId="77777777" w:rsidR="00B37DB0" w:rsidRPr="0082062D" w:rsidRDefault="00B37DB0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62D">
              <w:t>Unique</w:t>
            </w:r>
          </w:p>
        </w:tc>
      </w:tr>
      <w:tr w:rsidR="00B37DB0" w:rsidRPr="0082062D" w14:paraId="51E6DCC1" w14:textId="77777777" w:rsidTr="00564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932ACB" w14:textId="77777777" w:rsidR="00B37DB0" w:rsidRPr="0082062D" w:rsidRDefault="00B37DB0" w:rsidP="0056458B">
            <w:pPr>
              <w:pStyle w:val="IT"/>
            </w:pPr>
            <w:r w:rsidRPr="0082062D">
              <w:t>address</w:t>
            </w:r>
          </w:p>
        </w:tc>
        <w:tc>
          <w:tcPr>
            <w:tcW w:w="0" w:type="auto"/>
            <w:hideMark/>
          </w:tcPr>
          <w:p w14:paraId="5ADD82B7" w14:textId="77777777" w:rsidR="00B37DB0" w:rsidRPr="0082062D" w:rsidRDefault="00B37DB0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VARCHAR(200)</w:t>
            </w:r>
          </w:p>
        </w:tc>
        <w:tc>
          <w:tcPr>
            <w:tcW w:w="0" w:type="auto"/>
            <w:hideMark/>
          </w:tcPr>
          <w:p w14:paraId="7EEC7F91" w14:textId="77777777" w:rsidR="00B37DB0" w:rsidRPr="0082062D" w:rsidRDefault="00B37DB0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Optional</w:t>
            </w:r>
          </w:p>
        </w:tc>
      </w:tr>
      <w:tr w:rsidR="00B37DB0" w:rsidRPr="0082062D" w14:paraId="42485BDB" w14:textId="77777777" w:rsidTr="00564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AFB45A" w14:textId="77777777" w:rsidR="00B37DB0" w:rsidRPr="0082062D" w:rsidRDefault="00B37DB0" w:rsidP="0056458B">
            <w:pPr>
              <w:pStyle w:val="IT"/>
            </w:pPr>
            <w:r w:rsidRPr="0082062D">
              <w:t>blood_type</w:t>
            </w:r>
          </w:p>
        </w:tc>
        <w:tc>
          <w:tcPr>
            <w:tcW w:w="0" w:type="auto"/>
            <w:hideMark/>
          </w:tcPr>
          <w:p w14:paraId="0FA6AB2D" w14:textId="77777777" w:rsidR="00B37DB0" w:rsidRPr="0082062D" w:rsidRDefault="00B37DB0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62D">
              <w:t>VARCHAR(5)</w:t>
            </w:r>
          </w:p>
        </w:tc>
        <w:tc>
          <w:tcPr>
            <w:tcW w:w="0" w:type="auto"/>
            <w:hideMark/>
          </w:tcPr>
          <w:p w14:paraId="0801A5F5" w14:textId="77777777" w:rsidR="00B37DB0" w:rsidRPr="0082062D" w:rsidRDefault="00B37DB0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62D">
              <w:t>Optional</w:t>
            </w:r>
          </w:p>
        </w:tc>
      </w:tr>
    </w:tbl>
    <w:p w14:paraId="6CF8AEB5" w14:textId="77777777" w:rsidR="00B37DB0" w:rsidRPr="0082062D" w:rsidRDefault="00B37DB0" w:rsidP="00B37DB0">
      <w:pPr>
        <w:pStyle w:val="IT"/>
      </w:pPr>
      <w:r w:rsidRPr="0082062D">
        <w:rPr>
          <w:b/>
          <w:bCs/>
        </w:rPr>
        <w:t>2. Doctors</w:t>
      </w:r>
    </w:p>
    <w:p w14:paraId="1B5340E7" w14:textId="77777777" w:rsidR="00B37DB0" w:rsidRPr="0082062D" w:rsidRDefault="00B37DB0" w:rsidP="00B37DB0">
      <w:pPr>
        <w:pStyle w:val="IT"/>
      </w:pPr>
      <w:r w:rsidRPr="0082062D">
        <w:t>Stores information about the doctors employed by the clinic.</w:t>
      </w:r>
    </w:p>
    <w:tbl>
      <w:tblPr>
        <w:tblStyle w:val="GridTable3-Accent1"/>
        <w:tblW w:w="0" w:type="auto"/>
        <w:tblLook w:val="04A0" w:firstRow="1" w:lastRow="0" w:firstColumn="1" w:lastColumn="0" w:noHBand="0" w:noVBand="1"/>
      </w:tblPr>
      <w:tblGrid>
        <w:gridCol w:w="1550"/>
        <w:gridCol w:w="1879"/>
        <w:gridCol w:w="2953"/>
      </w:tblGrid>
      <w:tr w:rsidR="00B37DB0" w:rsidRPr="0082062D" w14:paraId="681F486F" w14:textId="77777777" w:rsidTr="005645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3EDAE2A" w14:textId="77777777" w:rsidR="00B37DB0" w:rsidRPr="0082062D" w:rsidRDefault="00B37DB0" w:rsidP="0056458B">
            <w:pPr>
              <w:pStyle w:val="IT"/>
            </w:pPr>
            <w:r w:rsidRPr="0082062D">
              <w:t>Attribute</w:t>
            </w:r>
          </w:p>
        </w:tc>
        <w:tc>
          <w:tcPr>
            <w:tcW w:w="0" w:type="auto"/>
            <w:hideMark/>
          </w:tcPr>
          <w:p w14:paraId="303F6FB4" w14:textId="77777777" w:rsidR="00B37DB0" w:rsidRPr="0082062D" w:rsidRDefault="00B37DB0" w:rsidP="0056458B">
            <w:pPr>
              <w:pStyle w:val="I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Data Type</w:t>
            </w:r>
          </w:p>
        </w:tc>
        <w:tc>
          <w:tcPr>
            <w:tcW w:w="0" w:type="auto"/>
            <w:hideMark/>
          </w:tcPr>
          <w:p w14:paraId="0CAD1C31" w14:textId="77777777" w:rsidR="00B37DB0" w:rsidRPr="0082062D" w:rsidRDefault="00B37DB0" w:rsidP="0056458B">
            <w:pPr>
              <w:pStyle w:val="I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Constraint</w:t>
            </w:r>
          </w:p>
        </w:tc>
      </w:tr>
      <w:tr w:rsidR="00B37DB0" w:rsidRPr="0082062D" w14:paraId="534EA829" w14:textId="77777777" w:rsidTr="00564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2AB2DA" w14:textId="77777777" w:rsidR="00B37DB0" w:rsidRPr="0082062D" w:rsidRDefault="00B37DB0" w:rsidP="0056458B">
            <w:pPr>
              <w:pStyle w:val="IT"/>
            </w:pPr>
            <w:r w:rsidRPr="0082062D">
              <w:t>doctor_id</w:t>
            </w:r>
          </w:p>
        </w:tc>
        <w:tc>
          <w:tcPr>
            <w:tcW w:w="0" w:type="auto"/>
            <w:hideMark/>
          </w:tcPr>
          <w:p w14:paraId="681C1794" w14:textId="77777777" w:rsidR="00B37DB0" w:rsidRPr="0082062D" w:rsidRDefault="00B37DB0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62D">
              <w:t>INT</w:t>
            </w:r>
          </w:p>
        </w:tc>
        <w:tc>
          <w:tcPr>
            <w:tcW w:w="0" w:type="auto"/>
            <w:hideMark/>
          </w:tcPr>
          <w:p w14:paraId="18C1866C" w14:textId="77777777" w:rsidR="00B37DB0" w:rsidRPr="0082062D" w:rsidRDefault="00B37DB0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62D">
              <w:t>Primary key, auto-increment</w:t>
            </w:r>
          </w:p>
        </w:tc>
      </w:tr>
      <w:tr w:rsidR="00B37DB0" w:rsidRPr="0082062D" w14:paraId="5C18FFC7" w14:textId="77777777" w:rsidTr="00564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61F50" w14:textId="77777777" w:rsidR="00B37DB0" w:rsidRPr="0082062D" w:rsidRDefault="00B37DB0" w:rsidP="0056458B">
            <w:pPr>
              <w:pStyle w:val="IT"/>
            </w:pPr>
            <w:r w:rsidRPr="0082062D">
              <w:t>first_name</w:t>
            </w:r>
          </w:p>
        </w:tc>
        <w:tc>
          <w:tcPr>
            <w:tcW w:w="0" w:type="auto"/>
            <w:hideMark/>
          </w:tcPr>
          <w:p w14:paraId="193C018D" w14:textId="77777777" w:rsidR="00B37DB0" w:rsidRPr="0082062D" w:rsidRDefault="00B37DB0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VARCHAR(50)</w:t>
            </w:r>
          </w:p>
        </w:tc>
        <w:tc>
          <w:tcPr>
            <w:tcW w:w="0" w:type="auto"/>
            <w:hideMark/>
          </w:tcPr>
          <w:p w14:paraId="2E144E9F" w14:textId="77777777" w:rsidR="00B37DB0" w:rsidRPr="0082062D" w:rsidRDefault="00B37DB0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Not null</w:t>
            </w:r>
          </w:p>
        </w:tc>
      </w:tr>
      <w:tr w:rsidR="00B37DB0" w:rsidRPr="0082062D" w14:paraId="3F684D9B" w14:textId="77777777" w:rsidTr="00564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196336" w14:textId="77777777" w:rsidR="00B37DB0" w:rsidRPr="0082062D" w:rsidRDefault="00B37DB0" w:rsidP="0056458B">
            <w:pPr>
              <w:pStyle w:val="IT"/>
            </w:pPr>
            <w:r w:rsidRPr="0082062D">
              <w:t>last_name</w:t>
            </w:r>
          </w:p>
        </w:tc>
        <w:tc>
          <w:tcPr>
            <w:tcW w:w="0" w:type="auto"/>
            <w:hideMark/>
          </w:tcPr>
          <w:p w14:paraId="56FFFA5D" w14:textId="77777777" w:rsidR="00B37DB0" w:rsidRPr="0082062D" w:rsidRDefault="00B37DB0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62D">
              <w:t>VARCHAR(50)</w:t>
            </w:r>
          </w:p>
        </w:tc>
        <w:tc>
          <w:tcPr>
            <w:tcW w:w="0" w:type="auto"/>
            <w:hideMark/>
          </w:tcPr>
          <w:p w14:paraId="3534A345" w14:textId="77777777" w:rsidR="00B37DB0" w:rsidRPr="0082062D" w:rsidRDefault="00B37DB0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62D">
              <w:t>Not null</w:t>
            </w:r>
          </w:p>
        </w:tc>
      </w:tr>
      <w:tr w:rsidR="00B37DB0" w:rsidRPr="0082062D" w14:paraId="00D83097" w14:textId="77777777" w:rsidTr="00564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760E59" w14:textId="77777777" w:rsidR="00B37DB0" w:rsidRPr="0082062D" w:rsidRDefault="00B37DB0" w:rsidP="0056458B">
            <w:pPr>
              <w:pStyle w:val="IT"/>
            </w:pPr>
            <w:r w:rsidRPr="0082062D">
              <w:t>specialization</w:t>
            </w:r>
          </w:p>
        </w:tc>
        <w:tc>
          <w:tcPr>
            <w:tcW w:w="0" w:type="auto"/>
            <w:hideMark/>
          </w:tcPr>
          <w:p w14:paraId="0F113A69" w14:textId="77777777" w:rsidR="00B37DB0" w:rsidRPr="0082062D" w:rsidRDefault="00B37DB0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VARCHAR(100)</w:t>
            </w:r>
          </w:p>
        </w:tc>
        <w:tc>
          <w:tcPr>
            <w:tcW w:w="0" w:type="auto"/>
            <w:hideMark/>
          </w:tcPr>
          <w:p w14:paraId="22FA8BF6" w14:textId="77777777" w:rsidR="00B37DB0" w:rsidRPr="0082062D" w:rsidRDefault="00B37DB0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Not null</w:t>
            </w:r>
          </w:p>
        </w:tc>
      </w:tr>
      <w:tr w:rsidR="00B37DB0" w:rsidRPr="0082062D" w14:paraId="3861EF7A" w14:textId="77777777" w:rsidTr="00564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CCCAA1" w14:textId="77777777" w:rsidR="00B37DB0" w:rsidRPr="0082062D" w:rsidRDefault="00B37DB0" w:rsidP="0056458B">
            <w:pPr>
              <w:pStyle w:val="IT"/>
            </w:pPr>
            <w:r w:rsidRPr="0082062D">
              <w:t>phone</w:t>
            </w:r>
          </w:p>
        </w:tc>
        <w:tc>
          <w:tcPr>
            <w:tcW w:w="0" w:type="auto"/>
            <w:hideMark/>
          </w:tcPr>
          <w:p w14:paraId="4B8637B0" w14:textId="77777777" w:rsidR="00B37DB0" w:rsidRPr="0082062D" w:rsidRDefault="00B37DB0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62D">
              <w:t>VARCHAR(20)</w:t>
            </w:r>
          </w:p>
        </w:tc>
        <w:tc>
          <w:tcPr>
            <w:tcW w:w="0" w:type="auto"/>
            <w:hideMark/>
          </w:tcPr>
          <w:p w14:paraId="77133EED" w14:textId="77777777" w:rsidR="00B37DB0" w:rsidRPr="0082062D" w:rsidRDefault="00B37DB0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62D">
              <w:t>Unique, not null</w:t>
            </w:r>
          </w:p>
        </w:tc>
      </w:tr>
      <w:tr w:rsidR="00B37DB0" w:rsidRPr="0082062D" w14:paraId="0102D4BE" w14:textId="77777777" w:rsidTr="00564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2CEC05" w14:textId="77777777" w:rsidR="00B37DB0" w:rsidRPr="0082062D" w:rsidRDefault="00B37DB0" w:rsidP="0056458B">
            <w:pPr>
              <w:pStyle w:val="IT"/>
            </w:pPr>
            <w:r w:rsidRPr="0082062D">
              <w:t>email</w:t>
            </w:r>
          </w:p>
        </w:tc>
        <w:tc>
          <w:tcPr>
            <w:tcW w:w="0" w:type="auto"/>
            <w:hideMark/>
          </w:tcPr>
          <w:p w14:paraId="76674757" w14:textId="77777777" w:rsidR="00B37DB0" w:rsidRPr="0082062D" w:rsidRDefault="00B37DB0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VARCHAR(100)</w:t>
            </w:r>
          </w:p>
        </w:tc>
        <w:tc>
          <w:tcPr>
            <w:tcW w:w="0" w:type="auto"/>
            <w:hideMark/>
          </w:tcPr>
          <w:p w14:paraId="7328D867" w14:textId="77777777" w:rsidR="00B37DB0" w:rsidRPr="0082062D" w:rsidRDefault="00B37DB0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Unique, not null</w:t>
            </w:r>
          </w:p>
        </w:tc>
      </w:tr>
      <w:tr w:rsidR="00B37DB0" w:rsidRPr="0082062D" w14:paraId="48F47BEF" w14:textId="77777777" w:rsidTr="00564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A83119" w14:textId="77777777" w:rsidR="00B37DB0" w:rsidRPr="0082062D" w:rsidRDefault="00B37DB0" w:rsidP="0056458B">
            <w:pPr>
              <w:pStyle w:val="IT"/>
            </w:pPr>
            <w:r w:rsidRPr="0082062D">
              <w:t>hire_date</w:t>
            </w:r>
          </w:p>
        </w:tc>
        <w:tc>
          <w:tcPr>
            <w:tcW w:w="0" w:type="auto"/>
            <w:hideMark/>
          </w:tcPr>
          <w:p w14:paraId="23706F24" w14:textId="77777777" w:rsidR="00B37DB0" w:rsidRPr="0082062D" w:rsidRDefault="00B37DB0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62D">
              <w:t>DATE</w:t>
            </w:r>
          </w:p>
        </w:tc>
        <w:tc>
          <w:tcPr>
            <w:tcW w:w="0" w:type="auto"/>
            <w:hideMark/>
          </w:tcPr>
          <w:p w14:paraId="2B647BF7" w14:textId="77777777" w:rsidR="00B37DB0" w:rsidRPr="0082062D" w:rsidRDefault="00B37DB0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62D">
              <w:t>Not null</w:t>
            </w:r>
          </w:p>
        </w:tc>
      </w:tr>
    </w:tbl>
    <w:p w14:paraId="66436B6B" w14:textId="77777777" w:rsidR="00B37DB0" w:rsidRPr="0082062D" w:rsidRDefault="00B37DB0" w:rsidP="00B37DB0">
      <w:pPr>
        <w:pStyle w:val="IT"/>
      </w:pPr>
      <w:r w:rsidRPr="0082062D">
        <w:rPr>
          <w:b/>
          <w:bCs/>
        </w:rPr>
        <w:t>3. Appointments</w:t>
      </w:r>
    </w:p>
    <w:p w14:paraId="437CE1C8" w14:textId="77777777" w:rsidR="00B37DB0" w:rsidRPr="0082062D" w:rsidRDefault="00B37DB0" w:rsidP="00B37DB0">
      <w:pPr>
        <w:pStyle w:val="IT"/>
      </w:pPr>
      <w:r w:rsidRPr="0082062D">
        <w:t>Records appointments arranged between patients and doctors.</w:t>
      </w:r>
    </w:p>
    <w:tbl>
      <w:tblPr>
        <w:tblStyle w:val="GridTable3-Accent1"/>
        <w:tblW w:w="0" w:type="auto"/>
        <w:tblLook w:val="04A0" w:firstRow="1" w:lastRow="0" w:firstColumn="1" w:lastColumn="0" w:noHBand="0" w:noVBand="1"/>
      </w:tblPr>
      <w:tblGrid>
        <w:gridCol w:w="1950"/>
        <w:gridCol w:w="1879"/>
        <w:gridCol w:w="2953"/>
      </w:tblGrid>
      <w:tr w:rsidR="00B37DB0" w:rsidRPr="0082062D" w14:paraId="21C6C037" w14:textId="77777777" w:rsidTr="005645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8EE7D70" w14:textId="77777777" w:rsidR="00B37DB0" w:rsidRPr="0082062D" w:rsidRDefault="00B37DB0" w:rsidP="0056458B">
            <w:pPr>
              <w:pStyle w:val="IT"/>
            </w:pPr>
            <w:r w:rsidRPr="0082062D">
              <w:t>Attribute</w:t>
            </w:r>
          </w:p>
        </w:tc>
        <w:tc>
          <w:tcPr>
            <w:tcW w:w="0" w:type="auto"/>
            <w:hideMark/>
          </w:tcPr>
          <w:p w14:paraId="604F0BF9" w14:textId="77777777" w:rsidR="00B37DB0" w:rsidRPr="0082062D" w:rsidRDefault="00B37DB0" w:rsidP="0056458B">
            <w:pPr>
              <w:pStyle w:val="I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Data Type</w:t>
            </w:r>
          </w:p>
        </w:tc>
        <w:tc>
          <w:tcPr>
            <w:tcW w:w="0" w:type="auto"/>
            <w:hideMark/>
          </w:tcPr>
          <w:p w14:paraId="538B4AF0" w14:textId="77777777" w:rsidR="00B37DB0" w:rsidRPr="0082062D" w:rsidRDefault="00B37DB0" w:rsidP="0056458B">
            <w:pPr>
              <w:pStyle w:val="I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Constraint</w:t>
            </w:r>
          </w:p>
        </w:tc>
      </w:tr>
      <w:tr w:rsidR="00B37DB0" w:rsidRPr="0082062D" w14:paraId="4088595B" w14:textId="77777777" w:rsidTr="00564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C8CE74" w14:textId="77777777" w:rsidR="00B37DB0" w:rsidRPr="0082062D" w:rsidRDefault="00B37DB0" w:rsidP="0056458B">
            <w:pPr>
              <w:pStyle w:val="IT"/>
            </w:pPr>
            <w:r w:rsidRPr="0082062D">
              <w:t>appointment_id</w:t>
            </w:r>
          </w:p>
        </w:tc>
        <w:tc>
          <w:tcPr>
            <w:tcW w:w="0" w:type="auto"/>
            <w:hideMark/>
          </w:tcPr>
          <w:p w14:paraId="12A51521" w14:textId="77777777" w:rsidR="00B37DB0" w:rsidRPr="0082062D" w:rsidRDefault="00B37DB0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62D">
              <w:t>INT</w:t>
            </w:r>
          </w:p>
        </w:tc>
        <w:tc>
          <w:tcPr>
            <w:tcW w:w="0" w:type="auto"/>
            <w:hideMark/>
          </w:tcPr>
          <w:p w14:paraId="6228566C" w14:textId="77777777" w:rsidR="00B37DB0" w:rsidRPr="0082062D" w:rsidRDefault="00B37DB0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62D">
              <w:t>Primary key, auto-increment</w:t>
            </w:r>
          </w:p>
        </w:tc>
      </w:tr>
      <w:tr w:rsidR="00B37DB0" w:rsidRPr="0082062D" w14:paraId="295C403F" w14:textId="77777777" w:rsidTr="00564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D8D605" w14:textId="77777777" w:rsidR="00B37DB0" w:rsidRPr="0082062D" w:rsidRDefault="00B37DB0" w:rsidP="0056458B">
            <w:pPr>
              <w:pStyle w:val="IT"/>
            </w:pPr>
            <w:r w:rsidRPr="0082062D">
              <w:t>patient_id</w:t>
            </w:r>
          </w:p>
        </w:tc>
        <w:tc>
          <w:tcPr>
            <w:tcW w:w="0" w:type="auto"/>
            <w:hideMark/>
          </w:tcPr>
          <w:p w14:paraId="1E974F1E" w14:textId="77777777" w:rsidR="00B37DB0" w:rsidRPr="0082062D" w:rsidRDefault="00B37DB0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INT</w:t>
            </w:r>
          </w:p>
        </w:tc>
        <w:tc>
          <w:tcPr>
            <w:tcW w:w="0" w:type="auto"/>
            <w:hideMark/>
          </w:tcPr>
          <w:p w14:paraId="2DC2E873" w14:textId="77777777" w:rsidR="00B37DB0" w:rsidRPr="0082062D" w:rsidRDefault="00B37DB0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Foreign key</w:t>
            </w:r>
          </w:p>
        </w:tc>
      </w:tr>
      <w:tr w:rsidR="00B37DB0" w:rsidRPr="0082062D" w14:paraId="3ADD860B" w14:textId="77777777" w:rsidTr="00564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97AC4" w14:textId="77777777" w:rsidR="00B37DB0" w:rsidRPr="0082062D" w:rsidRDefault="00B37DB0" w:rsidP="0056458B">
            <w:pPr>
              <w:pStyle w:val="IT"/>
            </w:pPr>
            <w:r w:rsidRPr="0082062D">
              <w:t>doctor_id</w:t>
            </w:r>
          </w:p>
        </w:tc>
        <w:tc>
          <w:tcPr>
            <w:tcW w:w="0" w:type="auto"/>
            <w:hideMark/>
          </w:tcPr>
          <w:p w14:paraId="13878ECB" w14:textId="77777777" w:rsidR="00B37DB0" w:rsidRPr="0082062D" w:rsidRDefault="00B37DB0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62D">
              <w:t>INT</w:t>
            </w:r>
          </w:p>
        </w:tc>
        <w:tc>
          <w:tcPr>
            <w:tcW w:w="0" w:type="auto"/>
            <w:hideMark/>
          </w:tcPr>
          <w:p w14:paraId="527DB033" w14:textId="77777777" w:rsidR="00B37DB0" w:rsidRPr="0082062D" w:rsidRDefault="00B37DB0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62D">
              <w:t>Foreign key</w:t>
            </w:r>
          </w:p>
        </w:tc>
      </w:tr>
      <w:tr w:rsidR="00B37DB0" w:rsidRPr="0082062D" w14:paraId="3FCD140B" w14:textId="77777777" w:rsidTr="00564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C34F4" w14:textId="77777777" w:rsidR="00B37DB0" w:rsidRPr="0082062D" w:rsidRDefault="00B37DB0" w:rsidP="0056458B">
            <w:pPr>
              <w:pStyle w:val="IT"/>
            </w:pPr>
            <w:r w:rsidRPr="0082062D">
              <w:lastRenderedPageBreak/>
              <w:t>appointment_date</w:t>
            </w:r>
          </w:p>
        </w:tc>
        <w:tc>
          <w:tcPr>
            <w:tcW w:w="0" w:type="auto"/>
            <w:hideMark/>
          </w:tcPr>
          <w:p w14:paraId="55385021" w14:textId="77777777" w:rsidR="00B37DB0" w:rsidRPr="0082062D" w:rsidRDefault="00B37DB0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DATE</w:t>
            </w:r>
          </w:p>
        </w:tc>
        <w:tc>
          <w:tcPr>
            <w:tcW w:w="0" w:type="auto"/>
            <w:hideMark/>
          </w:tcPr>
          <w:p w14:paraId="6C66D382" w14:textId="77777777" w:rsidR="00B37DB0" w:rsidRPr="0082062D" w:rsidRDefault="00B37DB0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Not null</w:t>
            </w:r>
          </w:p>
        </w:tc>
      </w:tr>
      <w:tr w:rsidR="00B37DB0" w:rsidRPr="0082062D" w14:paraId="1F1275DD" w14:textId="77777777" w:rsidTr="00564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6C08A" w14:textId="77777777" w:rsidR="00B37DB0" w:rsidRPr="0082062D" w:rsidRDefault="00B37DB0" w:rsidP="0056458B">
            <w:pPr>
              <w:pStyle w:val="IT"/>
            </w:pPr>
            <w:r w:rsidRPr="0082062D">
              <w:t>appointment_time</w:t>
            </w:r>
          </w:p>
        </w:tc>
        <w:tc>
          <w:tcPr>
            <w:tcW w:w="0" w:type="auto"/>
            <w:hideMark/>
          </w:tcPr>
          <w:p w14:paraId="0195401C" w14:textId="77777777" w:rsidR="00B37DB0" w:rsidRPr="0082062D" w:rsidRDefault="00B37DB0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62D">
              <w:t>TIME</w:t>
            </w:r>
          </w:p>
        </w:tc>
        <w:tc>
          <w:tcPr>
            <w:tcW w:w="0" w:type="auto"/>
            <w:hideMark/>
          </w:tcPr>
          <w:p w14:paraId="55C91AB5" w14:textId="77777777" w:rsidR="00B37DB0" w:rsidRPr="0082062D" w:rsidRDefault="00B37DB0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62D">
              <w:t>Not null</w:t>
            </w:r>
          </w:p>
        </w:tc>
      </w:tr>
      <w:tr w:rsidR="00B37DB0" w:rsidRPr="0082062D" w14:paraId="6B577E5D" w14:textId="77777777" w:rsidTr="00564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4051A4" w14:textId="77777777" w:rsidR="00B37DB0" w:rsidRPr="0082062D" w:rsidRDefault="00B37DB0" w:rsidP="0056458B">
            <w:pPr>
              <w:pStyle w:val="IT"/>
            </w:pPr>
            <w:r w:rsidRPr="0082062D">
              <w:t>reason</w:t>
            </w:r>
          </w:p>
        </w:tc>
        <w:tc>
          <w:tcPr>
            <w:tcW w:w="0" w:type="auto"/>
            <w:hideMark/>
          </w:tcPr>
          <w:p w14:paraId="1888B674" w14:textId="77777777" w:rsidR="00B37DB0" w:rsidRPr="0082062D" w:rsidRDefault="00B37DB0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VARCHAR(255)</w:t>
            </w:r>
          </w:p>
        </w:tc>
        <w:tc>
          <w:tcPr>
            <w:tcW w:w="0" w:type="auto"/>
            <w:hideMark/>
          </w:tcPr>
          <w:p w14:paraId="4FCC4A9E" w14:textId="77777777" w:rsidR="00B37DB0" w:rsidRPr="0082062D" w:rsidRDefault="00B37DB0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Optional</w:t>
            </w:r>
          </w:p>
        </w:tc>
      </w:tr>
      <w:tr w:rsidR="00B37DB0" w:rsidRPr="0082062D" w14:paraId="3956028E" w14:textId="77777777" w:rsidTr="00564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97B65D" w14:textId="77777777" w:rsidR="00B37DB0" w:rsidRPr="0082062D" w:rsidRDefault="00B37DB0" w:rsidP="0056458B">
            <w:pPr>
              <w:pStyle w:val="IT"/>
            </w:pPr>
            <w:r w:rsidRPr="0082062D">
              <w:t>status</w:t>
            </w:r>
          </w:p>
        </w:tc>
        <w:tc>
          <w:tcPr>
            <w:tcW w:w="0" w:type="auto"/>
            <w:hideMark/>
          </w:tcPr>
          <w:p w14:paraId="553BDBEF" w14:textId="77777777" w:rsidR="00B37DB0" w:rsidRPr="0082062D" w:rsidRDefault="00B37DB0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62D">
              <w:t>ENUM</w:t>
            </w:r>
          </w:p>
        </w:tc>
        <w:tc>
          <w:tcPr>
            <w:tcW w:w="0" w:type="auto"/>
            <w:hideMark/>
          </w:tcPr>
          <w:p w14:paraId="74714AF8" w14:textId="77777777" w:rsidR="00B37DB0" w:rsidRPr="0082062D" w:rsidRDefault="00B37DB0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62D">
              <w:t>Not null</w:t>
            </w:r>
          </w:p>
        </w:tc>
      </w:tr>
      <w:tr w:rsidR="00B37DB0" w:rsidRPr="0082062D" w14:paraId="03A5DEFB" w14:textId="77777777" w:rsidTr="00564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ACE22B" w14:textId="77777777" w:rsidR="00B37DB0" w:rsidRPr="0082062D" w:rsidRDefault="00B37DB0" w:rsidP="0056458B">
            <w:pPr>
              <w:pStyle w:val="IT"/>
            </w:pPr>
            <w:r w:rsidRPr="0082062D">
              <w:t>notes</w:t>
            </w:r>
          </w:p>
        </w:tc>
        <w:tc>
          <w:tcPr>
            <w:tcW w:w="0" w:type="auto"/>
            <w:hideMark/>
          </w:tcPr>
          <w:p w14:paraId="0A6D6AA2" w14:textId="77777777" w:rsidR="00B37DB0" w:rsidRPr="0082062D" w:rsidRDefault="00B37DB0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TEXT</w:t>
            </w:r>
          </w:p>
        </w:tc>
        <w:tc>
          <w:tcPr>
            <w:tcW w:w="0" w:type="auto"/>
            <w:hideMark/>
          </w:tcPr>
          <w:p w14:paraId="22A0889E" w14:textId="77777777" w:rsidR="00B37DB0" w:rsidRPr="0082062D" w:rsidRDefault="00B37DB0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Optional</w:t>
            </w:r>
          </w:p>
        </w:tc>
      </w:tr>
    </w:tbl>
    <w:p w14:paraId="0D6804E6" w14:textId="77777777" w:rsidR="00B37DB0" w:rsidRPr="0082062D" w:rsidRDefault="00B37DB0" w:rsidP="00B37DB0">
      <w:pPr>
        <w:pStyle w:val="IT"/>
      </w:pPr>
      <w:r w:rsidRPr="0082062D">
        <w:rPr>
          <w:b/>
          <w:bCs/>
        </w:rPr>
        <w:t>4. Medicines</w:t>
      </w:r>
    </w:p>
    <w:p w14:paraId="6A90AA7E" w14:textId="77777777" w:rsidR="00B37DB0" w:rsidRPr="0082062D" w:rsidRDefault="00B37DB0" w:rsidP="00B37DB0">
      <w:pPr>
        <w:pStyle w:val="IT"/>
      </w:pPr>
      <w:r w:rsidRPr="0082062D">
        <w:t>Maintains information about medicines that may be prescribed during treatment.</w:t>
      </w:r>
    </w:p>
    <w:tbl>
      <w:tblPr>
        <w:tblStyle w:val="GridTable3-Accent1"/>
        <w:tblW w:w="0" w:type="auto"/>
        <w:tblLook w:val="04A0" w:firstRow="1" w:lastRow="0" w:firstColumn="1" w:lastColumn="0" w:noHBand="0" w:noVBand="1"/>
      </w:tblPr>
      <w:tblGrid>
        <w:gridCol w:w="1723"/>
        <w:gridCol w:w="1890"/>
        <w:gridCol w:w="2953"/>
      </w:tblGrid>
      <w:tr w:rsidR="00B37DB0" w:rsidRPr="0082062D" w14:paraId="6B8313C2" w14:textId="77777777" w:rsidTr="005645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AE993CA" w14:textId="77777777" w:rsidR="00B37DB0" w:rsidRPr="0082062D" w:rsidRDefault="00B37DB0" w:rsidP="0056458B">
            <w:pPr>
              <w:pStyle w:val="IT"/>
            </w:pPr>
            <w:r w:rsidRPr="0082062D">
              <w:t>Attribute</w:t>
            </w:r>
          </w:p>
        </w:tc>
        <w:tc>
          <w:tcPr>
            <w:tcW w:w="0" w:type="auto"/>
            <w:hideMark/>
          </w:tcPr>
          <w:p w14:paraId="7DD79B6C" w14:textId="77777777" w:rsidR="00B37DB0" w:rsidRPr="0082062D" w:rsidRDefault="00B37DB0" w:rsidP="0056458B">
            <w:pPr>
              <w:pStyle w:val="I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Data Type</w:t>
            </w:r>
          </w:p>
        </w:tc>
        <w:tc>
          <w:tcPr>
            <w:tcW w:w="0" w:type="auto"/>
            <w:hideMark/>
          </w:tcPr>
          <w:p w14:paraId="537285C7" w14:textId="77777777" w:rsidR="00B37DB0" w:rsidRPr="0082062D" w:rsidRDefault="00B37DB0" w:rsidP="0056458B">
            <w:pPr>
              <w:pStyle w:val="I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Constraint</w:t>
            </w:r>
          </w:p>
        </w:tc>
      </w:tr>
      <w:tr w:rsidR="00B37DB0" w:rsidRPr="0082062D" w14:paraId="511BB6E4" w14:textId="77777777" w:rsidTr="00564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99EBF8" w14:textId="77777777" w:rsidR="00B37DB0" w:rsidRPr="0082062D" w:rsidRDefault="00B37DB0" w:rsidP="0056458B">
            <w:pPr>
              <w:pStyle w:val="IT"/>
            </w:pPr>
            <w:r w:rsidRPr="0082062D">
              <w:t>medicine_id</w:t>
            </w:r>
          </w:p>
        </w:tc>
        <w:tc>
          <w:tcPr>
            <w:tcW w:w="0" w:type="auto"/>
            <w:hideMark/>
          </w:tcPr>
          <w:p w14:paraId="11FE518D" w14:textId="77777777" w:rsidR="00B37DB0" w:rsidRPr="0082062D" w:rsidRDefault="00B37DB0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62D">
              <w:t>INT</w:t>
            </w:r>
          </w:p>
        </w:tc>
        <w:tc>
          <w:tcPr>
            <w:tcW w:w="0" w:type="auto"/>
            <w:hideMark/>
          </w:tcPr>
          <w:p w14:paraId="648B5A7F" w14:textId="77777777" w:rsidR="00B37DB0" w:rsidRPr="0082062D" w:rsidRDefault="00B37DB0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62D">
              <w:t>Primary key, auto-increment</w:t>
            </w:r>
          </w:p>
        </w:tc>
      </w:tr>
      <w:tr w:rsidR="00B37DB0" w:rsidRPr="0082062D" w14:paraId="6D69BDC0" w14:textId="77777777" w:rsidTr="00564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44333A" w14:textId="77777777" w:rsidR="00B37DB0" w:rsidRPr="0082062D" w:rsidRDefault="00B37DB0" w:rsidP="0056458B">
            <w:pPr>
              <w:pStyle w:val="IT"/>
            </w:pPr>
            <w:r w:rsidRPr="0082062D">
              <w:t>medicine_name</w:t>
            </w:r>
          </w:p>
        </w:tc>
        <w:tc>
          <w:tcPr>
            <w:tcW w:w="0" w:type="auto"/>
            <w:hideMark/>
          </w:tcPr>
          <w:p w14:paraId="666E0F36" w14:textId="77777777" w:rsidR="00B37DB0" w:rsidRPr="0082062D" w:rsidRDefault="00B37DB0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VARCHAR(100)</w:t>
            </w:r>
          </w:p>
        </w:tc>
        <w:tc>
          <w:tcPr>
            <w:tcW w:w="0" w:type="auto"/>
            <w:hideMark/>
          </w:tcPr>
          <w:p w14:paraId="274A6DF9" w14:textId="77777777" w:rsidR="00B37DB0" w:rsidRPr="0082062D" w:rsidRDefault="00B37DB0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Unique, not null</w:t>
            </w:r>
          </w:p>
        </w:tc>
      </w:tr>
      <w:tr w:rsidR="00B37DB0" w:rsidRPr="0082062D" w14:paraId="46421270" w14:textId="77777777" w:rsidTr="00564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155DB" w14:textId="77777777" w:rsidR="00B37DB0" w:rsidRPr="0082062D" w:rsidRDefault="00B37DB0" w:rsidP="0056458B">
            <w:pPr>
              <w:pStyle w:val="IT"/>
            </w:pPr>
            <w:r w:rsidRPr="0082062D">
              <w:t>medicine_type</w:t>
            </w:r>
          </w:p>
        </w:tc>
        <w:tc>
          <w:tcPr>
            <w:tcW w:w="0" w:type="auto"/>
            <w:hideMark/>
          </w:tcPr>
          <w:p w14:paraId="246763A3" w14:textId="77777777" w:rsidR="00B37DB0" w:rsidRPr="0082062D" w:rsidRDefault="00B37DB0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62D">
              <w:t>VARCHAR(50)</w:t>
            </w:r>
          </w:p>
        </w:tc>
        <w:tc>
          <w:tcPr>
            <w:tcW w:w="0" w:type="auto"/>
            <w:hideMark/>
          </w:tcPr>
          <w:p w14:paraId="2D663D15" w14:textId="77777777" w:rsidR="00B37DB0" w:rsidRPr="0082062D" w:rsidRDefault="00B37DB0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62D">
              <w:t>Not null</w:t>
            </w:r>
          </w:p>
        </w:tc>
      </w:tr>
      <w:tr w:rsidR="00B37DB0" w:rsidRPr="0082062D" w14:paraId="08EB2A0E" w14:textId="77777777" w:rsidTr="00564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CA3B49" w14:textId="77777777" w:rsidR="00B37DB0" w:rsidRPr="0082062D" w:rsidRDefault="00B37DB0" w:rsidP="0056458B">
            <w:pPr>
              <w:pStyle w:val="IT"/>
            </w:pPr>
            <w:r w:rsidRPr="0082062D">
              <w:t>unit_price</w:t>
            </w:r>
          </w:p>
        </w:tc>
        <w:tc>
          <w:tcPr>
            <w:tcW w:w="0" w:type="auto"/>
            <w:hideMark/>
          </w:tcPr>
          <w:p w14:paraId="3C514F3D" w14:textId="77777777" w:rsidR="00B37DB0" w:rsidRPr="0082062D" w:rsidRDefault="00B37DB0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DECIMAL(10,2)</w:t>
            </w:r>
          </w:p>
        </w:tc>
        <w:tc>
          <w:tcPr>
            <w:tcW w:w="0" w:type="auto"/>
            <w:hideMark/>
          </w:tcPr>
          <w:p w14:paraId="1659AA69" w14:textId="77777777" w:rsidR="00B37DB0" w:rsidRPr="0082062D" w:rsidRDefault="00B37DB0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Not null</w:t>
            </w:r>
          </w:p>
        </w:tc>
      </w:tr>
      <w:tr w:rsidR="00B37DB0" w:rsidRPr="0082062D" w14:paraId="5739D23D" w14:textId="77777777" w:rsidTr="00564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B91F7F" w14:textId="77777777" w:rsidR="00B37DB0" w:rsidRPr="0082062D" w:rsidRDefault="00B37DB0" w:rsidP="0056458B">
            <w:pPr>
              <w:pStyle w:val="IT"/>
            </w:pPr>
            <w:r w:rsidRPr="0082062D">
              <w:t>stock_quantity</w:t>
            </w:r>
          </w:p>
        </w:tc>
        <w:tc>
          <w:tcPr>
            <w:tcW w:w="0" w:type="auto"/>
            <w:hideMark/>
          </w:tcPr>
          <w:p w14:paraId="18FA1EC2" w14:textId="77777777" w:rsidR="00B37DB0" w:rsidRPr="0082062D" w:rsidRDefault="00B37DB0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62D">
              <w:t>INT</w:t>
            </w:r>
          </w:p>
        </w:tc>
        <w:tc>
          <w:tcPr>
            <w:tcW w:w="0" w:type="auto"/>
            <w:hideMark/>
          </w:tcPr>
          <w:p w14:paraId="4E7AC73A" w14:textId="77777777" w:rsidR="00B37DB0" w:rsidRPr="0082062D" w:rsidRDefault="00B37DB0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62D">
              <w:t>Not null</w:t>
            </w:r>
          </w:p>
        </w:tc>
      </w:tr>
      <w:tr w:rsidR="00B37DB0" w:rsidRPr="0082062D" w14:paraId="607377D7" w14:textId="77777777" w:rsidTr="00564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4343A7" w14:textId="77777777" w:rsidR="00B37DB0" w:rsidRPr="0082062D" w:rsidRDefault="00B37DB0" w:rsidP="0056458B">
            <w:pPr>
              <w:pStyle w:val="IT"/>
            </w:pPr>
            <w:r w:rsidRPr="0082062D">
              <w:t>expiry_date</w:t>
            </w:r>
          </w:p>
        </w:tc>
        <w:tc>
          <w:tcPr>
            <w:tcW w:w="0" w:type="auto"/>
            <w:hideMark/>
          </w:tcPr>
          <w:p w14:paraId="0F87412D" w14:textId="77777777" w:rsidR="00B37DB0" w:rsidRPr="0082062D" w:rsidRDefault="00B37DB0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DATE</w:t>
            </w:r>
          </w:p>
        </w:tc>
        <w:tc>
          <w:tcPr>
            <w:tcW w:w="0" w:type="auto"/>
            <w:hideMark/>
          </w:tcPr>
          <w:p w14:paraId="52DC1737" w14:textId="77777777" w:rsidR="00B37DB0" w:rsidRPr="0082062D" w:rsidRDefault="00B37DB0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Not null</w:t>
            </w:r>
          </w:p>
        </w:tc>
      </w:tr>
    </w:tbl>
    <w:p w14:paraId="48C94B4C" w14:textId="77777777" w:rsidR="00B37DB0" w:rsidRPr="0082062D" w:rsidRDefault="00B37DB0" w:rsidP="00B37DB0">
      <w:pPr>
        <w:pStyle w:val="IT"/>
      </w:pPr>
      <w:r w:rsidRPr="0082062D">
        <w:rPr>
          <w:b/>
          <w:bCs/>
        </w:rPr>
        <w:t>5. Treatments</w:t>
      </w:r>
    </w:p>
    <w:p w14:paraId="6D5A746E" w14:textId="77777777" w:rsidR="00B37DB0" w:rsidRPr="0082062D" w:rsidRDefault="00B37DB0" w:rsidP="00B37DB0">
      <w:pPr>
        <w:pStyle w:val="IT"/>
      </w:pPr>
      <w:r w:rsidRPr="0082062D">
        <w:t>Stores diagnoses, procedures, and prescribed medicine associated with completed appointments.</w:t>
      </w:r>
    </w:p>
    <w:tbl>
      <w:tblPr>
        <w:tblStyle w:val="GridTable3-Accent1"/>
        <w:tblW w:w="0" w:type="auto"/>
        <w:tblLook w:val="04A0" w:firstRow="1" w:lastRow="0" w:firstColumn="1" w:lastColumn="0" w:noHBand="0" w:noVBand="1"/>
      </w:tblPr>
      <w:tblGrid>
        <w:gridCol w:w="1825"/>
        <w:gridCol w:w="1890"/>
        <w:gridCol w:w="2953"/>
      </w:tblGrid>
      <w:tr w:rsidR="00B37DB0" w:rsidRPr="0082062D" w14:paraId="083292FF" w14:textId="77777777" w:rsidTr="005645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231874A" w14:textId="77777777" w:rsidR="00B37DB0" w:rsidRPr="0082062D" w:rsidRDefault="00B37DB0" w:rsidP="0056458B">
            <w:pPr>
              <w:pStyle w:val="IT"/>
            </w:pPr>
            <w:r w:rsidRPr="0082062D">
              <w:t>Attribute</w:t>
            </w:r>
          </w:p>
        </w:tc>
        <w:tc>
          <w:tcPr>
            <w:tcW w:w="0" w:type="auto"/>
            <w:hideMark/>
          </w:tcPr>
          <w:p w14:paraId="011FE7F2" w14:textId="77777777" w:rsidR="00B37DB0" w:rsidRPr="0082062D" w:rsidRDefault="00B37DB0" w:rsidP="0056458B">
            <w:pPr>
              <w:pStyle w:val="I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Data Type</w:t>
            </w:r>
          </w:p>
        </w:tc>
        <w:tc>
          <w:tcPr>
            <w:tcW w:w="0" w:type="auto"/>
            <w:hideMark/>
          </w:tcPr>
          <w:p w14:paraId="4011DC05" w14:textId="77777777" w:rsidR="00B37DB0" w:rsidRPr="0082062D" w:rsidRDefault="00B37DB0" w:rsidP="0056458B">
            <w:pPr>
              <w:pStyle w:val="I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Constraint</w:t>
            </w:r>
          </w:p>
        </w:tc>
      </w:tr>
      <w:tr w:rsidR="00B37DB0" w:rsidRPr="0082062D" w14:paraId="02CBB390" w14:textId="77777777" w:rsidTr="00564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3E0426" w14:textId="77777777" w:rsidR="00B37DB0" w:rsidRPr="0082062D" w:rsidRDefault="00B37DB0" w:rsidP="0056458B">
            <w:pPr>
              <w:pStyle w:val="IT"/>
            </w:pPr>
            <w:r w:rsidRPr="0082062D">
              <w:t>treatment_id</w:t>
            </w:r>
          </w:p>
        </w:tc>
        <w:tc>
          <w:tcPr>
            <w:tcW w:w="0" w:type="auto"/>
            <w:hideMark/>
          </w:tcPr>
          <w:p w14:paraId="4131F288" w14:textId="77777777" w:rsidR="00B37DB0" w:rsidRPr="0082062D" w:rsidRDefault="00B37DB0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62D">
              <w:t>INT</w:t>
            </w:r>
          </w:p>
        </w:tc>
        <w:tc>
          <w:tcPr>
            <w:tcW w:w="0" w:type="auto"/>
            <w:hideMark/>
          </w:tcPr>
          <w:p w14:paraId="3432253F" w14:textId="77777777" w:rsidR="00B37DB0" w:rsidRPr="0082062D" w:rsidRDefault="00B37DB0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62D">
              <w:t>Primary key, auto-increment</w:t>
            </w:r>
          </w:p>
        </w:tc>
      </w:tr>
      <w:tr w:rsidR="00B37DB0" w:rsidRPr="0082062D" w14:paraId="56672CA0" w14:textId="77777777" w:rsidTr="00564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B44E56" w14:textId="77777777" w:rsidR="00B37DB0" w:rsidRPr="0082062D" w:rsidRDefault="00B37DB0" w:rsidP="0056458B">
            <w:pPr>
              <w:pStyle w:val="IT"/>
            </w:pPr>
            <w:r w:rsidRPr="0082062D">
              <w:t>appointment_id</w:t>
            </w:r>
          </w:p>
        </w:tc>
        <w:tc>
          <w:tcPr>
            <w:tcW w:w="0" w:type="auto"/>
            <w:hideMark/>
          </w:tcPr>
          <w:p w14:paraId="2F2E2DD6" w14:textId="77777777" w:rsidR="00B37DB0" w:rsidRPr="0082062D" w:rsidRDefault="00B37DB0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INT</w:t>
            </w:r>
          </w:p>
        </w:tc>
        <w:tc>
          <w:tcPr>
            <w:tcW w:w="0" w:type="auto"/>
            <w:hideMark/>
          </w:tcPr>
          <w:p w14:paraId="19A12723" w14:textId="77777777" w:rsidR="00B37DB0" w:rsidRPr="0082062D" w:rsidRDefault="00B37DB0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Foreign key</w:t>
            </w:r>
          </w:p>
        </w:tc>
      </w:tr>
      <w:tr w:rsidR="00B37DB0" w:rsidRPr="0082062D" w14:paraId="534F28B7" w14:textId="77777777" w:rsidTr="00564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7D7D5" w14:textId="77777777" w:rsidR="00B37DB0" w:rsidRPr="0082062D" w:rsidRDefault="00B37DB0" w:rsidP="0056458B">
            <w:pPr>
              <w:pStyle w:val="IT"/>
            </w:pPr>
            <w:r w:rsidRPr="0082062D">
              <w:lastRenderedPageBreak/>
              <w:t>medicine_id</w:t>
            </w:r>
          </w:p>
        </w:tc>
        <w:tc>
          <w:tcPr>
            <w:tcW w:w="0" w:type="auto"/>
            <w:hideMark/>
          </w:tcPr>
          <w:p w14:paraId="468FDAD3" w14:textId="77777777" w:rsidR="00B37DB0" w:rsidRPr="0082062D" w:rsidRDefault="00B37DB0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62D">
              <w:t>INT</w:t>
            </w:r>
          </w:p>
        </w:tc>
        <w:tc>
          <w:tcPr>
            <w:tcW w:w="0" w:type="auto"/>
            <w:hideMark/>
          </w:tcPr>
          <w:p w14:paraId="17CA9F54" w14:textId="77777777" w:rsidR="00B37DB0" w:rsidRPr="0082062D" w:rsidRDefault="00B37DB0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62D">
              <w:t>Foreign key, optional</w:t>
            </w:r>
          </w:p>
        </w:tc>
      </w:tr>
      <w:tr w:rsidR="00B37DB0" w:rsidRPr="0082062D" w14:paraId="754F6297" w14:textId="77777777" w:rsidTr="00564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D9CE19" w14:textId="77777777" w:rsidR="00B37DB0" w:rsidRPr="0082062D" w:rsidRDefault="00B37DB0" w:rsidP="0056458B">
            <w:pPr>
              <w:pStyle w:val="IT"/>
            </w:pPr>
            <w:r w:rsidRPr="0082062D">
              <w:t>diagnosis</w:t>
            </w:r>
          </w:p>
        </w:tc>
        <w:tc>
          <w:tcPr>
            <w:tcW w:w="0" w:type="auto"/>
            <w:hideMark/>
          </w:tcPr>
          <w:p w14:paraId="24C451DA" w14:textId="77777777" w:rsidR="00B37DB0" w:rsidRPr="0082062D" w:rsidRDefault="00B37DB0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VARCHAR(255)</w:t>
            </w:r>
          </w:p>
        </w:tc>
        <w:tc>
          <w:tcPr>
            <w:tcW w:w="0" w:type="auto"/>
            <w:hideMark/>
          </w:tcPr>
          <w:p w14:paraId="1A84D796" w14:textId="77777777" w:rsidR="00B37DB0" w:rsidRPr="0082062D" w:rsidRDefault="00B37DB0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Not null</w:t>
            </w:r>
          </w:p>
        </w:tc>
      </w:tr>
      <w:tr w:rsidR="00B37DB0" w:rsidRPr="0082062D" w14:paraId="024A6CDE" w14:textId="77777777" w:rsidTr="00564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86378A" w14:textId="77777777" w:rsidR="00B37DB0" w:rsidRPr="0082062D" w:rsidRDefault="00B37DB0" w:rsidP="0056458B">
            <w:pPr>
              <w:pStyle w:val="IT"/>
            </w:pPr>
            <w:r w:rsidRPr="0082062D">
              <w:t>procedure_name</w:t>
            </w:r>
          </w:p>
        </w:tc>
        <w:tc>
          <w:tcPr>
            <w:tcW w:w="0" w:type="auto"/>
            <w:hideMark/>
          </w:tcPr>
          <w:p w14:paraId="150D6634" w14:textId="77777777" w:rsidR="00B37DB0" w:rsidRPr="0082062D" w:rsidRDefault="00B37DB0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62D">
              <w:t>VARCHAR(150)</w:t>
            </w:r>
          </w:p>
        </w:tc>
        <w:tc>
          <w:tcPr>
            <w:tcW w:w="0" w:type="auto"/>
            <w:hideMark/>
          </w:tcPr>
          <w:p w14:paraId="3E168DCB" w14:textId="77777777" w:rsidR="00B37DB0" w:rsidRPr="0082062D" w:rsidRDefault="00B37DB0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62D">
              <w:t>Optional</w:t>
            </w:r>
          </w:p>
        </w:tc>
      </w:tr>
      <w:tr w:rsidR="00B37DB0" w:rsidRPr="0082062D" w14:paraId="4B55AACA" w14:textId="77777777" w:rsidTr="00564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3F40C9" w14:textId="77777777" w:rsidR="00B37DB0" w:rsidRPr="0082062D" w:rsidRDefault="00B37DB0" w:rsidP="0056458B">
            <w:pPr>
              <w:pStyle w:val="IT"/>
            </w:pPr>
            <w:r w:rsidRPr="0082062D">
              <w:t>dosage</w:t>
            </w:r>
          </w:p>
        </w:tc>
        <w:tc>
          <w:tcPr>
            <w:tcW w:w="0" w:type="auto"/>
            <w:hideMark/>
          </w:tcPr>
          <w:p w14:paraId="21A54B72" w14:textId="77777777" w:rsidR="00B37DB0" w:rsidRPr="0082062D" w:rsidRDefault="00B37DB0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VARCHAR(100)</w:t>
            </w:r>
          </w:p>
        </w:tc>
        <w:tc>
          <w:tcPr>
            <w:tcW w:w="0" w:type="auto"/>
            <w:hideMark/>
          </w:tcPr>
          <w:p w14:paraId="5D4C1886" w14:textId="77777777" w:rsidR="00B37DB0" w:rsidRPr="0082062D" w:rsidRDefault="00B37DB0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Optional</w:t>
            </w:r>
          </w:p>
        </w:tc>
      </w:tr>
      <w:tr w:rsidR="00B37DB0" w:rsidRPr="0082062D" w14:paraId="1C30B851" w14:textId="77777777" w:rsidTr="00564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85E69E" w14:textId="77777777" w:rsidR="00B37DB0" w:rsidRPr="0082062D" w:rsidRDefault="00B37DB0" w:rsidP="0056458B">
            <w:pPr>
              <w:pStyle w:val="IT"/>
            </w:pPr>
            <w:r w:rsidRPr="0082062D">
              <w:t>treatment_date</w:t>
            </w:r>
          </w:p>
        </w:tc>
        <w:tc>
          <w:tcPr>
            <w:tcW w:w="0" w:type="auto"/>
            <w:hideMark/>
          </w:tcPr>
          <w:p w14:paraId="1BED1012" w14:textId="77777777" w:rsidR="00B37DB0" w:rsidRPr="0082062D" w:rsidRDefault="00B37DB0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62D">
              <w:t>DATE</w:t>
            </w:r>
          </w:p>
        </w:tc>
        <w:tc>
          <w:tcPr>
            <w:tcW w:w="0" w:type="auto"/>
            <w:hideMark/>
          </w:tcPr>
          <w:p w14:paraId="708E3FC1" w14:textId="77777777" w:rsidR="00B37DB0" w:rsidRPr="0082062D" w:rsidRDefault="00B37DB0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62D">
              <w:t>Not null</w:t>
            </w:r>
          </w:p>
        </w:tc>
      </w:tr>
      <w:tr w:rsidR="00B37DB0" w:rsidRPr="0082062D" w14:paraId="7F54E08B" w14:textId="77777777" w:rsidTr="00564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BAFCE" w14:textId="77777777" w:rsidR="00B37DB0" w:rsidRPr="0082062D" w:rsidRDefault="00B37DB0" w:rsidP="0056458B">
            <w:pPr>
              <w:pStyle w:val="IT"/>
            </w:pPr>
            <w:r w:rsidRPr="0082062D">
              <w:t>treatment_cost</w:t>
            </w:r>
          </w:p>
        </w:tc>
        <w:tc>
          <w:tcPr>
            <w:tcW w:w="0" w:type="auto"/>
            <w:hideMark/>
          </w:tcPr>
          <w:p w14:paraId="0534240B" w14:textId="77777777" w:rsidR="00B37DB0" w:rsidRPr="0082062D" w:rsidRDefault="00B37DB0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DECIMAL(10,2)</w:t>
            </w:r>
          </w:p>
        </w:tc>
        <w:tc>
          <w:tcPr>
            <w:tcW w:w="0" w:type="auto"/>
            <w:hideMark/>
          </w:tcPr>
          <w:p w14:paraId="3C5761EF" w14:textId="77777777" w:rsidR="00B37DB0" w:rsidRPr="0082062D" w:rsidRDefault="00B37DB0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Not null</w:t>
            </w:r>
          </w:p>
        </w:tc>
      </w:tr>
    </w:tbl>
    <w:p w14:paraId="763722B6" w14:textId="77777777" w:rsidR="00B37DB0" w:rsidRPr="0082062D" w:rsidRDefault="00B37DB0" w:rsidP="00B37DB0">
      <w:pPr>
        <w:pStyle w:val="IT"/>
      </w:pPr>
      <w:r w:rsidRPr="0082062D">
        <w:t>A treatment record may refer to one medicine. When several medicines are prescribed during the same appointment, a separate treatment record can be entered for each medicine.</w:t>
      </w:r>
    </w:p>
    <w:p w14:paraId="3C3BA7D0" w14:textId="77777777" w:rsidR="00B37DB0" w:rsidRPr="0082062D" w:rsidRDefault="00B37DB0" w:rsidP="00B37DB0">
      <w:pPr>
        <w:pStyle w:val="IT"/>
      </w:pPr>
      <w:r w:rsidRPr="0082062D">
        <w:rPr>
          <w:b/>
          <w:bCs/>
        </w:rPr>
        <w:t>6. Payments</w:t>
      </w:r>
    </w:p>
    <w:p w14:paraId="57A1AE9A" w14:textId="77777777" w:rsidR="00B37DB0" w:rsidRPr="0082062D" w:rsidRDefault="00B37DB0" w:rsidP="00B37DB0">
      <w:pPr>
        <w:pStyle w:val="IT"/>
      </w:pPr>
      <w:r w:rsidRPr="0082062D">
        <w:t>Records the financial transactions made for appointments and treatments.</w:t>
      </w:r>
    </w:p>
    <w:tbl>
      <w:tblPr>
        <w:tblStyle w:val="GridTable3-Accent1"/>
        <w:tblW w:w="0" w:type="auto"/>
        <w:tblInd w:w="5" w:type="dxa"/>
        <w:tblLook w:val="04A0" w:firstRow="1" w:lastRow="0" w:firstColumn="1" w:lastColumn="0" w:noHBand="0" w:noVBand="1"/>
      </w:tblPr>
      <w:tblGrid>
        <w:gridCol w:w="1958"/>
        <w:gridCol w:w="1890"/>
        <w:gridCol w:w="2953"/>
      </w:tblGrid>
      <w:tr w:rsidR="00B37DB0" w:rsidRPr="0082062D" w14:paraId="029D72CE" w14:textId="77777777" w:rsidTr="00A440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0B43431" w14:textId="77777777" w:rsidR="00B37DB0" w:rsidRPr="0082062D" w:rsidRDefault="00B37DB0" w:rsidP="0056458B">
            <w:pPr>
              <w:pStyle w:val="IT"/>
            </w:pPr>
            <w:r w:rsidRPr="0082062D">
              <w:t>Attribute</w:t>
            </w:r>
          </w:p>
        </w:tc>
        <w:tc>
          <w:tcPr>
            <w:tcW w:w="0" w:type="auto"/>
            <w:hideMark/>
          </w:tcPr>
          <w:p w14:paraId="4C432B5E" w14:textId="77777777" w:rsidR="00B37DB0" w:rsidRPr="0082062D" w:rsidRDefault="00B37DB0" w:rsidP="0056458B">
            <w:pPr>
              <w:pStyle w:val="I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Data Type</w:t>
            </w:r>
          </w:p>
        </w:tc>
        <w:tc>
          <w:tcPr>
            <w:tcW w:w="0" w:type="auto"/>
            <w:hideMark/>
          </w:tcPr>
          <w:p w14:paraId="47E3A0D2" w14:textId="77777777" w:rsidR="00B37DB0" w:rsidRPr="0082062D" w:rsidRDefault="00B37DB0" w:rsidP="0056458B">
            <w:pPr>
              <w:pStyle w:val="I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Constraint</w:t>
            </w:r>
          </w:p>
        </w:tc>
      </w:tr>
      <w:tr w:rsidR="00B37DB0" w:rsidRPr="0082062D" w14:paraId="4786AD21" w14:textId="77777777" w:rsidTr="00A440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4A0C7E" w14:textId="77777777" w:rsidR="00B37DB0" w:rsidRPr="0082062D" w:rsidRDefault="00B37DB0" w:rsidP="0056458B">
            <w:pPr>
              <w:pStyle w:val="IT"/>
            </w:pPr>
            <w:r w:rsidRPr="0082062D">
              <w:t>payment_id</w:t>
            </w:r>
          </w:p>
        </w:tc>
        <w:tc>
          <w:tcPr>
            <w:tcW w:w="0" w:type="auto"/>
            <w:hideMark/>
          </w:tcPr>
          <w:p w14:paraId="4CCE3ECD" w14:textId="77777777" w:rsidR="00B37DB0" w:rsidRPr="0082062D" w:rsidRDefault="00B37DB0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62D">
              <w:t>INT</w:t>
            </w:r>
          </w:p>
        </w:tc>
        <w:tc>
          <w:tcPr>
            <w:tcW w:w="0" w:type="auto"/>
            <w:hideMark/>
          </w:tcPr>
          <w:p w14:paraId="1F4C2726" w14:textId="77777777" w:rsidR="00B37DB0" w:rsidRPr="0082062D" w:rsidRDefault="00B37DB0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62D">
              <w:t>Primary key, auto-increment</w:t>
            </w:r>
          </w:p>
        </w:tc>
      </w:tr>
      <w:tr w:rsidR="00B37DB0" w:rsidRPr="0082062D" w14:paraId="0E20F68C" w14:textId="77777777" w:rsidTr="00A440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AC9A0A" w14:textId="77777777" w:rsidR="00B37DB0" w:rsidRPr="0082062D" w:rsidRDefault="00B37DB0" w:rsidP="0056458B">
            <w:pPr>
              <w:pStyle w:val="IT"/>
            </w:pPr>
            <w:r w:rsidRPr="0082062D">
              <w:t>appointment_id</w:t>
            </w:r>
          </w:p>
        </w:tc>
        <w:tc>
          <w:tcPr>
            <w:tcW w:w="0" w:type="auto"/>
            <w:hideMark/>
          </w:tcPr>
          <w:p w14:paraId="3C9E3D50" w14:textId="77777777" w:rsidR="00B37DB0" w:rsidRPr="0082062D" w:rsidRDefault="00B37DB0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INT</w:t>
            </w:r>
          </w:p>
        </w:tc>
        <w:tc>
          <w:tcPr>
            <w:tcW w:w="0" w:type="auto"/>
            <w:hideMark/>
          </w:tcPr>
          <w:p w14:paraId="1DA2EB13" w14:textId="77777777" w:rsidR="00B37DB0" w:rsidRPr="0082062D" w:rsidRDefault="00B37DB0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Foreign key</w:t>
            </w:r>
          </w:p>
        </w:tc>
      </w:tr>
      <w:tr w:rsidR="00B37DB0" w:rsidRPr="0082062D" w14:paraId="7825D9F1" w14:textId="77777777" w:rsidTr="00A440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9F06A5" w14:textId="77777777" w:rsidR="00B37DB0" w:rsidRPr="0082062D" w:rsidRDefault="00B37DB0" w:rsidP="0056458B">
            <w:pPr>
              <w:pStyle w:val="IT"/>
            </w:pPr>
            <w:r w:rsidRPr="0082062D">
              <w:t>payment_date</w:t>
            </w:r>
          </w:p>
        </w:tc>
        <w:tc>
          <w:tcPr>
            <w:tcW w:w="0" w:type="auto"/>
            <w:hideMark/>
          </w:tcPr>
          <w:p w14:paraId="6CCE9ABE" w14:textId="77777777" w:rsidR="00B37DB0" w:rsidRPr="0082062D" w:rsidRDefault="00B37DB0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62D">
              <w:t>DATE</w:t>
            </w:r>
          </w:p>
        </w:tc>
        <w:tc>
          <w:tcPr>
            <w:tcW w:w="0" w:type="auto"/>
            <w:hideMark/>
          </w:tcPr>
          <w:p w14:paraId="4D134AB5" w14:textId="77777777" w:rsidR="00B37DB0" w:rsidRPr="0082062D" w:rsidRDefault="00B37DB0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62D">
              <w:t>Not null</w:t>
            </w:r>
          </w:p>
        </w:tc>
      </w:tr>
      <w:tr w:rsidR="00B37DB0" w:rsidRPr="0082062D" w14:paraId="5FC43BD2" w14:textId="77777777" w:rsidTr="00A440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26EABC" w14:textId="77777777" w:rsidR="00B37DB0" w:rsidRPr="0082062D" w:rsidRDefault="00B37DB0" w:rsidP="0056458B">
            <w:pPr>
              <w:pStyle w:val="IT"/>
            </w:pPr>
            <w:r w:rsidRPr="0082062D">
              <w:t>amount</w:t>
            </w:r>
          </w:p>
        </w:tc>
        <w:tc>
          <w:tcPr>
            <w:tcW w:w="0" w:type="auto"/>
            <w:hideMark/>
          </w:tcPr>
          <w:p w14:paraId="7308159F" w14:textId="77777777" w:rsidR="00B37DB0" w:rsidRPr="0082062D" w:rsidRDefault="00B37DB0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DECIMAL(10,2)</w:t>
            </w:r>
          </w:p>
        </w:tc>
        <w:tc>
          <w:tcPr>
            <w:tcW w:w="0" w:type="auto"/>
            <w:hideMark/>
          </w:tcPr>
          <w:p w14:paraId="1832611C" w14:textId="77777777" w:rsidR="00B37DB0" w:rsidRPr="0082062D" w:rsidRDefault="00B37DB0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Not null</w:t>
            </w:r>
          </w:p>
        </w:tc>
      </w:tr>
      <w:tr w:rsidR="00B37DB0" w:rsidRPr="0082062D" w14:paraId="24400E35" w14:textId="77777777" w:rsidTr="00A440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37E087" w14:textId="77777777" w:rsidR="00B37DB0" w:rsidRPr="0082062D" w:rsidRDefault="00B37DB0" w:rsidP="0056458B">
            <w:pPr>
              <w:pStyle w:val="IT"/>
            </w:pPr>
            <w:r w:rsidRPr="0082062D">
              <w:t>payment_method</w:t>
            </w:r>
          </w:p>
        </w:tc>
        <w:tc>
          <w:tcPr>
            <w:tcW w:w="0" w:type="auto"/>
            <w:hideMark/>
          </w:tcPr>
          <w:p w14:paraId="28AD4A79" w14:textId="77777777" w:rsidR="00B37DB0" w:rsidRPr="0082062D" w:rsidRDefault="00B37DB0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62D">
              <w:t>ENUM</w:t>
            </w:r>
          </w:p>
        </w:tc>
        <w:tc>
          <w:tcPr>
            <w:tcW w:w="0" w:type="auto"/>
            <w:hideMark/>
          </w:tcPr>
          <w:p w14:paraId="1B0EDCF9" w14:textId="77777777" w:rsidR="00B37DB0" w:rsidRPr="0082062D" w:rsidRDefault="00B37DB0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62D">
              <w:t>Not null</w:t>
            </w:r>
          </w:p>
        </w:tc>
      </w:tr>
      <w:tr w:rsidR="00B37DB0" w:rsidRPr="0082062D" w14:paraId="45443AE5" w14:textId="77777777" w:rsidTr="00A440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6DC140" w14:textId="77777777" w:rsidR="00B37DB0" w:rsidRPr="0082062D" w:rsidRDefault="00B37DB0" w:rsidP="0056458B">
            <w:pPr>
              <w:pStyle w:val="IT"/>
            </w:pPr>
            <w:r w:rsidRPr="0082062D">
              <w:t>payment_status</w:t>
            </w:r>
          </w:p>
        </w:tc>
        <w:tc>
          <w:tcPr>
            <w:tcW w:w="0" w:type="auto"/>
            <w:hideMark/>
          </w:tcPr>
          <w:p w14:paraId="359B7E5B" w14:textId="77777777" w:rsidR="00B37DB0" w:rsidRPr="0082062D" w:rsidRDefault="00B37DB0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ENUM</w:t>
            </w:r>
          </w:p>
        </w:tc>
        <w:tc>
          <w:tcPr>
            <w:tcW w:w="0" w:type="auto"/>
            <w:hideMark/>
          </w:tcPr>
          <w:p w14:paraId="294B3530" w14:textId="77777777" w:rsidR="00B37DB0" w:rsidRPr="0082062D" w:rsidRDefault="00B37DB0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62D">
              <w:t>Not null</w:t>
            </w:r>
          </w:p>
        </w:tc>
      </w:tr>
      <w:tr w:rsidR="00B37DB0" w:rsidRPr="0082062D" w14:paraId="7A63F80E" w14:textId="77777777" w:rsidTr="00A440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42F77" w14:textId="77777777" w:rsidR="00B37DB0" w:rsidRPr="0082062D" w:rsidRDefault="00B37DB0" w:rsidP="0056458B">
            <w:pPr>
              <w:pStyle w:val="IT"/>
            </w:pPr>
            <w:r w:rsidRPr="0082062D">
              <w:t>reference_number</w:t>
            </w:r>
          </w:p>
        </w:tc>
        <w:tc>
          <w:tcPr>
            <w:tcW w:w="0" w:type="auto"/>
            <w:hideMark/>
          </w:tcPr>
          <w:p w14:paraId="00EDE4FE" w14:textId="77777777" w:rsidR="00B37DB0" w:rsidRPr="0082062D" w:rsidRDefault="00B37DB0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62D">
              <w:t>VARCHAR(50)</w:t>
            </w:r>
          </w:p>
        </w:tc>
        <w:tc>
          <w:tcPr>
            <w:tcW w:w="0" w:type="auto"/>
            <w:hideMark/>
          </w:tcPr>
          <w:p w14:paraId="417681F2" w14:textId="77777777" w:rsidR="00B37DB0" w:rsidRPr="0082062D" w:rsidRDefault="00B37DB0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62D">
              <w:t>Unique, optional</w:t>
            </w:r>
          </w:p>
        </w:tc>
      </w:tr>
    </w:tbl>
    <w:p w14:paraId="63582079" w14:textId="77777777" w:rsidR="00A44002" w:rsidRPr="00797ECC" w:rsidRDefault="00A44002" w:rsidP="00A44002">
      <w:pPr>
        <w:pStyle w:val="IT"/>
        <w:rPr>
          <w:b/>
          <w:bCs/>
          <w:color w:val="EF4623" w:themeColor="accent1"/>
          <w:highlight w:val="yellow"/>
        </w:rPr>
      </w:pPr>
      <w:r w:rsidRPr="00797ECC">
        <w:rPr>
          <w:b/>
          <w:bCs/>
          <w:color w:val="EF4623" w:themeColor="accent1"/>
          <w:highlight w:val="yellow"/>
        </w:rPr>
        <w:t>2)</w:t>
      </w:r>
      <w:r>
        <w:rPr>
          <w:b/>
          <w:bCs/>
          <w:color w:val="EF4623" w:themeColor="accent1"/>
          <w:highlight w:val="yellow"/>
        </w:rPr>
        <w:t xml:space="preserve"> ER/EER Diagram</w:t>
      </w:r>
    </w:p>
    <w:p w14:paraId="46E2B605" w14:textId="77777777" w:rsidR="00A44002" w:rsidRDefault="00A44002" w:rsidP="00A44002">
      <w:pPr>
        <w:pStyle w:val="IT"/>
      </w:pPr>
      <w:r w:rsidRPr="0082062D">
        <w:rPr>
          <w:noProof/>
          <w:lang w:eastAsia="en-US"/>
        </w:rPr>
        <w:lastRenderedPageBreak/>
        <w:drawing>
          <wp:inline distT="0" distB="0" distL="0" distR="0" wp14:anchorId="077DFAF4" wp14:editId="07110556">
            <wp:extent cx="5349240" cy="3400425"/>
            <wp:effectExtent l="0" t="0" r="0" b="3175"/>
            <wp:docPr id="71293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338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DC585" w14:textId="77777777" w:rsidR="00A44002" w:rsidRPr="00797ECC" w:rsidRDefault="00A44002" w:rsidP="00A44002">
      <w:pPr>
        <w:pStyle w:val="IT"/>
        <w:rPr>
          <w:b/>
          <w:bCs/>
          <w:color w:val="EF4623" w:themeColor="accent1"/>
          <w:highlight w:val="yellow"/>
        </w:rPr>
      </w:pPr>
      <w:r w:rsidRPr="00797ECC">
        <w:rPr>
          <w:b/>
          <w:bCs/>
          <w:color w:val="EF4623" w:themeColor="accent1"/>
          <w:highlight w:val="yellow"/>
        </w:rPr>
        <w:t>3)</w:t>
      </w:r>
    </w:p>
    <w:p w14:paraId="483F41C7" w14:textId="77777777" w:rsidR="00A44002" w:rsidRPr="0082062D" w:rsidRDefault="00A44002" w:rsidP="00A44002">
      <w:pPr>
        <w:pStyle w:val="IT"/>
        <w:rPr>
          <w:lang/>
        </w:rPr>
      </w:pPr>
      <w:r w:rsidRPr="0082062D">
        <w:rPr>
          <w:b/>
          <w:bCs/>
          <w:lang/>
        </w:rPr>
        <w:t>Primary and Foreign Keys</w:t>
      </w:r>
    </w:p>
    <w:tbl>
      <w:tblPr>
        <w:tblStyle w:val="GridTable7Colorful-Accent1"/>
        <w:tblW w:w="0" w:type="auto"/>
        <w:tblLook w:val="04A0" w:firstRow="1" w:lastRow="0" w:firstColumn="1" w:lastColumn="0" w:noHBand="0" w:noVBand="1"/>
      </w:tblPr>
      <w:tblGrid>
        <w:gridCol w:w="1536"/>
        <w:gridCol w:w="1723"/>
        <w:gridCol w:w="3029"/>
      </w:tblGrid>
      <w:tr w:rsidR="00A44002" w:rsidRPr="0082062D" w14:paraId="3C55B1A9" w14:textId="77777777" w:rsidTr="005645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DCB4D8E" w14:textId="77777777" w:rsidR="00A44002" w:rsidRPr="0082062D" w:rsidRDefault="00A44002" w:rsidP="0056458B">
            <w:pPr>
              <w:pStyle w:val="IT"/>
              <w:rPr>
                <w:lang/>
              </w:rPr>
            </w:pPr>
            <w:r w:rsidRPr="0082062D">
              <w:rPr>
                <w:lang/>
              </w:rPr>
              <w:t>Entity</w:t>
            </w:r>
          </w:p>
        </w:tc>
        <w:tc>
          <w:tcPr>
            <w:tcW w:w="0" w:type="auto"/>
            <w:hideMark/>
          </w:tcPr>
          <w:p w14:paraId="3B6B1E66" w14:textId="77777777" w:rsidR="00A44002" w:rsidRPr="0082062D" w:rsidRDefault="00A44002" w:rsidP="0056458B">
            <w:pPr>
              <w:pStyle w:val="I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/>
              </w:rPr>
            </w:pPr>
            <w:r w:rsidRPr="0082062D">
              <w:rPr>
                <w:lang/>
              </w:rPr>
              <w:t>Primary Key</w:t>
            </w:r>
          </w:p>
        </w:tc>
        <w:tc>
          <w:tcPr>
            <w:tcW w:w="0" w:type="auto"/>
            <w:hideMark/>
          </w:tcPr>
          <w:p w14:paraId="1779F26B" w14:textId="77777777" w:rsidR="00A44002" w:rsidRPr="0082062D" w:rsidRDefault="00A44002" w:rsidP="0056458B">
            <w:pPr>
              <w:pStyle w:val="I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/>
              </w:rPr>
            </w:pPr>
            <w:r w:rsidRPr="0082062D">
              <w:rPr>
                <w:lang/>
              </w:rPr>
              <w:t>Foreign Key(s)</w:t>
            </w:r>
          </w:p>
        </w:tc>
      </w:tr>
      <w:tr w:rsidR="00A44002" w:rsidRPr="0082062D" w14:paraId="10ADF514" w14:textId="77777777" w:rsidTr="00564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8D827A" w14:textId="77777777" w:rsidR="00A44002" w:rsidRPr="0082062D" w:rsidRDefault="00A44002" w:rsidP="0056458B">
            <w:pPr>
              <w:pStyle w:val="IT"/>
              <w:rPr>
                <w:lang/>
              </w:rPr>
            </w:pPr>
            <w:r w:rsidRPr="0082062D">
              <w:rPr>
                <w:lang/>
              </w:rPr>
              <w:t>Patients</w:t>
            </w:r>
          </w:p>
        </w:tc>
        <w:tc>
          <w:tcPr>
            <w:tcW w:w="0" w:type="auto"/>
            <w:hideMark/>
          </w:tcPr>
          <w:p w14:paraId="55D3533E" w14:textId="77777777" w:rsidR="00A44002" w:rsidRPr="0082062D" w:rsidRDefault="00A44002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/>
              </w:rPr>
            </w:pPr>
            <w:r w:rsidRPr="0082062D">
              <w:rPr>
                <w:lang/>
              </w:rPr>
              <w:t>patient_id</w:t>
            </w:r>
          </w:p>
        </w:tc>
        <w:tc>
          <w:tcPr>
            <w:tcW w:w="0" w:type="auto"/>
            <w:hideMark/>
          </w:tcPr>
          <w:p w14:paraId="272D51F5" w14:textId="77777777" w:rsidR="00A44002" w:rsidRPr="0082062D" w:rsidRDefault="00A44002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/>
              </w:rPr>
            </w:pPr>
            <w:r w:rsidRPr="0082062D">
              <w:rPr>
                <w:lang/>
              </w:rPr>
              <w:t>None</w:t>
            </w:r>
          </w:p>
        </w:tc>
      </w:tr>
      <w:tr w:rsidR="00A44002" w:rsidRPr="0082062D" w14:paraId="1F0005DF" w14:textId="77777777" w:rsidTr="00564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9FC845" w14:textId="77777777" w:rsidR="00A44002" w:rsidRPr="0082062D" w:rsidRDefault="00A44002" w:rsidP="0056458B">
            <w:pPr>
              <w:pStyle w:val="IT"/>
              <w:rPr>
                <w:lang/>
              </w:rPr>
            </w:pPr>
            <w:r w:rsidRPr="0082062D">
              <w:rPr>
                <w:lang/>
              </w:rPr>
              <w:t>Doctors</w:t>
            </w:r>
          </w:p>
        </w:tc>
        <w:tc>
          <w:tcPr>
            <w:tcW w:w="0" w:type="auto"/>
            <w:hideMark/>
          </w:tcPr>
          <w:p w14:paraId="18D2EE43" w14:textId="77777777" w:rsidR="00A44002" w:rsidRPr="0082062D" w:rsidRDefault="00A44002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/>
              </w:rPr>
            </w:pPr>
            <w:r w:rsidRPr="0082062D">
              <w:rPr>
                <w:lang/>
              </w:rPr>
              <w:t>doctor_id</w:t>
            </w:r>
          </w:p>
        </w:tc>
        <w:tc>
          <w:tcPr>
            <w:tcW w:w="0" w:type="auto"/>
            <w:hideMark/>
          </w:tcPr>
          <w:p w14:paraId="6F0B4918" w14:textId="77777777" w:rsidR="00A44002" w:rsidRPr="0082062D" w:rsidRDefault="00A44002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/>
              </w:rPr>
            </w:pPr>
            <w:r w:rsidRPr="0082062D">
              <w:rPr>
                <w:lang/>
              </w:rPr>
              <w:t>None</w:t>
            </w:r>
          </w:p>
        </w:tc>
      </w:tr>
      <w:tr w:rsidR="00A44002" w:rsidRPr="0082062D" w14:paraId="05E14368" w14:textId="77777777" w:rsidTr="00564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EE0211" w14:textId="77777777" w:rsidR="00A44002" w:rsidRPr="0082062D" w:rsidRDefault="00A44002" w:rsidP="0056458B">
            <w:pPr>
              <w:pStyle w:val="IT"/>
              <w:rPr>
                <w:lang/>
              </w:rPr>
            </w:pPr>
            <w:r w:rsidRPr="0082062D">
              <w:rPr>
                <w:lang/>
              </w:rPr>
              <w:t>Appointments</w:t>
            </w:r>
          </w:p>
        </w:tc>
        <w:tc>
          <w:tcPr>
            <w:tcW w:w="0" w:type="auto"/>
            <w:hideMark/>
          </w:tcPr>
          <w:p w14:paraId="6BD24002" w14:textId="77777777" w:rsidR="00A44002" w:rsidRPr="0082062D" w:rsidRDefault="00A44002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/>
              </w:rPr>
            </w:pPr>
            <w:r w:rsidRPr="0082062D">
              <w:rPr>
                <w:lang/>
              </w:rPr>
              <w:t>appointment_id</w:t>
            </w:r>
          </w:p>
        </w:tc>
        <w:tc>
          <w:tcPr>
            <w:tcW w:w="0" w:type="auto"/>
            <w:hideMark/>
          </w:tcPr>
          <w:p w14:paraId="7BEE73E6" w14:textId="77777777" w:rsidR="00A44002" w:rsidRPr="0082062D" w:rsidRDefault="00A44002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/>
              </w:rPr>
            </w:pPr>
            <w:r w:rsidRPr="0082062D">
              <w:rPr>
                <w:lang/>
              </w:rPr>
              <w:t>patient_id, doctor_id</w:t>
            </w:r>
          </w:p>
        </w:tc>
      </w:tr>
      <w:tr w:rsidR="00A44002" w:rsidRPr="0082062D" w14:paraId="14F9122A" w14:textId="77777777" w:rsidTr="00564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3A235" w14:textId="77777777" w:rsidR="00A44002" w:rsidRPr="0082062D" w:rsidRDefault="00A44002" w:rsidP="0056458B">
            <w:pPr>
              <w:pStyle w:val="IT"/>
              <w:rPr>
                <w:lang/>
              </w:rPr>
            </w:pPr>
            <w:r w:rsidRPr="0082062D">
              <w:rPr>
                <w:lang/>
              </w:rPr>
              <w:t>Treatments</w:t>
            </w:r>
          </w:p>
        </w:tc>
        <w:tc>
          <w:tcPr>
            <w:tcW w:w="0" w:type="auto"/>
            <w:hideMark/>
          </w:tcPr>
          <w:p w14:paraId="10D2924A" w14:textId="77777777" w:rsidR="00A44002" w:rsidRPr="0082062D" w:rsidRDefault="00A44002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/>
              </w:rPr>
            </w:pPr>
            <w:r w:rsidRPr="0082062D">
              <w:rPr>
                <w:lang/>
              </w:rPr>
              <w:t>treatment_id</w:t>
            </w:r>
          </w:p>
        </w:tc>
        <w:tc>
          <w:tcPr>
            <w:tcW w:w="0" w:type="auto"/>
            <w:hideMark/>
          </w:tcPr>
          <w:p w14:paraId="7942DBD9" w14:textId="77777777" w:rsidR="00A44002" w:rsidRPr="0082062D" w:rsidRDefault="00A44002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/>
              </w:rPr>
            </w:pPr>
            <w:r w:rsidRPr="0082062D">
              <w:rPr>
                <w:lang/>
              </w:rPr>
              <w:t>appointment_id, medicine_id</w:t>
            </w:r>
          </w:p>
        </w:tc>
      </w:tr>
      <w:tr w:rsidR="00A44002" w:rsidRPr="0082062D" w14:paraId="3540E13A" w14:textId="77777777" w:rsidTr="00564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A9253" w14:textId="77777777" w:rsidR="00A44002" w:rsidRPr="0082062D" w:rsidRDefault="00A44002" w:rsidP="0056458B">
            <w:pPr>
              <w:pStyle w:val="IT"/>
              <w:rPr>
                <w:lang/>
              </w:rPr>
            </w:pPr>
            <w:r w:rsidRPr="0082062D">
              <w:rPr>
                <w:lang/>
              </w:rPr>
              <w:t>Medicines</w:t>
            </w:r>
          </w:p>
        </w:tc>
        <w:tc>
          <w:tcPr>
            <w:tcW w:w="0" w:type="auto"/>
            <w:hideMark/>
          </w:tcPr>
          <w:p w14:paraId="0C0C556B" w14:textId="77777777" w:rsidR="00A44002" w:rsidRPr="0082062D" w:rsidRDefault="00A44002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/>
              </w:rPr>
            </w:pPr>
            <w:r w:rsidRPr="0082062D">
              <w:rPr>
                <w:lang/>
              </w:rPr>
              <w:t>medicine_id</w:t>
            </w:r>
          </w:p>
        </w:tc>
        <w:tc>
          <w:tcPr>
            <w:tcW w:w="0" w:type="auto"/>
            <w:hideMark/>
          </w:tcPr>
          <w:p w14:paraId="5035A67D" w14:textId="77777777" w:rsidR="00A44002" w:rsidRPr="0082062D" w:rsidRDefault="00A44002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/>
              </w:rPr>
            </w:pPr>
            <w:r w:rsidRPr="0082062D">
              <w:rPr>
                <w:lang/>
              </w:rPr>
              <w:t>None</w:t>
            </w:r>
          </w:p>
        </w:tc>
      </w:tr>
      <w:tr w:rsidR="00A44002" w:rsidRPr="0082062D" w14:paraId="0AC5DEFD" w14:textId="77777777" w:rsidTr="00564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0D436B" w14:textId="77777777" w:rsidR="00A44002" w:rsidRPr="0082062D" w:rsidRDefault="00A44002" w:rsidP="0056458B">
            <w:pPr>
              <w:pStyle w:val="IT"/>
              <w:rPr>
                <w:lang/>
              </w:rPr>
            </w:pPr>
            <w:r w:rsidRPr="0082062D">
              <w:rPr>
                <w:lang/>
              </w:rPr>
              <w:t>Payments</w:t>
            </w:r>
          </w:p>
        </w:tc>
        <w:tc>
          <w:tcPr>
            <w:tcW w:w="0" w:type="auto"/>
            <w:hideMark/>
          </w:tcPr>
          <w:p w14:paraId="38E00F14" w14:textId="77777777" w:rsidR="00A44002" w:rsidRPr="0082062D" w:rsidRDefault="00A44002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/>
              </w:rPr>
            </w:pPr>
            <w:r w:rsidRPr="0082062D">
              <w:rPr>
                <w:lang/>
              </w:rPr>
              <w:t>payment_id</w:t>
            </w:r>
          </w:p>
        </w:tc>
        <w:tc>
          <w:tcPr>
            <w:tcW w:w="0" w:type="auto"/>
            <w:hideMark/>
          </w:tcPr>
          <w:p w14:paraId="06AF3661" w14:textId="77777777" w:rsidR="00A44002" w:rsidRPr="0082062D" w:rsidRDefault="00A44002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/>
              </w:rPr>
            </w:pPr>
            <w:r w:rsidRPr="0082062D">
              <w:rPr>
                <w:lang/>
              </w:rPr>
              <w:t>appointment_id</w:t>
            </w:r>
          </w:p>
        </w:tc>
      </w:tr>
    </w:tbl>
    <w:p w14:paraId="640848C7" w14:textId="77777777" w:rsidR="00A44002" w:rsidRPr="00797ECC" w:rsidRDefault="00A44002" w:rsidP="00A44002">
      <w:pPr>
        <w:pStyle w:val="IT"/>
        <w:rPr>
          <w:b/>
          <w:bCs/>
          <w:color w:val="EF4623" w:themeColor="accent1"/>
          <w:highlight w:val="yellow"/>
        </w:rPr>
      </w:pPr>
      <w:r w:rsidRPr="00797ECC">
        <w:rPr>
          <w:b/>
          <w:bCs/>
          <w:color w:val="EF4623" w:themeColor="accent1"/>
          <w:highlight w:val="yellow"/>
        </w:rPr>
        <w:t>4)</w:t>
      </w:r>
    </w:p>
    <w:p w14:paraId="2CDCF554" w14:textId="77777777" w:rsidR="00A44002" w:rsidRPr="0082062D" w:rsidRDefault="00A44002" w:rsidP="00A44002">
      <w:pPr>
        <w:pStyle w:val="IT"/>
        <w:rPr>
          <w:lang/>
        </w:rPr>
      </w:pPr>
      <w:r w:rsidRPr="0082062D">
        <w:rPr>
          <w:b/>
          <w:bCs/>
          <w:lang/>
        </w:rPr>
        <w:lastRenderedPageBreak/>
        <w:t>Relationships and Cardinality</w:t>
      </w:r>
    </w:p>
    <w:tbl>
      <w:tblPr>
        <w:tblStyle w:val="GridTable6Colorful-Accent1"/>
        <w:tblW w:w="0" w:type="auto"/>
        <w:tblLook w:val="04A0" w:firstRow="1" w:lastRow="0" w:firstColumn="1" w:lastColumn="0" w:noHBand="0" w:noVBand="1"/>
      </w:tblPr>
      <w:tblGrid>
        <w:gridCol w:w="2101"/>
        <w:gridCol w:w="1403"/>
        <w:gridCol w:w="4910"/>
      </w:tblGrid>
      <w:tr w:rsidR="00A44002" w:rsidRPr="0082062D" w14:paraId="578BDCEB" w14:textId="77777777" w:rsidTr="005645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BC54BC" w14:textId="77777777" w:rsidR="00A44002" w:rsidRPr="0082062D" w:rsidRDefault="00A44002" w:rsidP="0056458B">
            <w:pPr>
              <w:pStyle w:val="IT"/>
              <w:rPr>
                <w:lang/>
              </w:rPr>
            </w:pPr>
            <w:r w:rsidRPr="0082062D">
              <w:rPr>
                <w:lang/>
              </w:rPr>
              <w:t>Relationship</w:t>
            </w:r>
          </w:p>
        </w:tc>
        <w:tc>
          <w:tcPr>
            <w:tcW w:w="0" w:type="auto"/>
            <w:hideMark/>
          </w:tcPr>
          <w:p w14:paraId="5B0B7322" w14:textId="77777777" w:rsidR="00A44002" w:rsidRPr="0082062D" w:rsidRDefault="00A44002" w:rsidP="0056458B">
            <w:pPr>
              <w:pStyle w:val="I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/>
              </w:rPr>
            </w:pPr>
            <w:r w:rsidRPr="0082062D">
              <w:rPr>
                <w:lang/>
              </w:rPr>
              <w:t>Cardinality</w:t>
            </w:r>
          </w:p>
        </w:tc>
        <w:tc>
          <w:tcPr>
            <w:tcW w:w="0" w:type="auto"/>
            <w:hideMark/>
          </w:tcPr>
          <w:p w14:paraId="614CBA17" w14:textId="77777777" w:rsidR="00A44002" w:rsidRPr="0082062D" w:rsidRDefault="00A44002" w:rsidP="0056458B">
            <w:pPr>
              <w:pStyle w:val="I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/>
              </w:rPr>
            </w:pPr>
            <w:r w:rsidRPr="0082062D">
              <w:rPr>
                <w:lang/>
              </w:rPr>
              <w:t>Explanation</w:t>
            </w:r>
          </w:p>
        </w:tc>
      </w:tr>
      <w:tr w:rsidR="00A44002" w:rsidRPr="0082062D" w14:paraId="7E7C863E" w14:textId="77777777" w:rsidTr="00564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A71809" w14:textId="77777777" w:rsidR="00A44002" w:rsidRPr="0082062D" w:rsidRDefault="00A44002" w:rsidP="0056458B">
            <w:pPr>
              <w:pStyle w:val="IT"/>
              <w:rPr>
                <w:lang/>
              </w:rPr>
            </w:pPr>
            <w:r w:rsidRPr="0082062D">
              <w:rPr>
                <w:lang/>
              </w:rPr>
              <w:t>Patients — Appointments</w:t>
            </w:r>
          </w:p>
        </w:tc>
        <w:tc>
          <w:tcPr>
            <w:tcW w:w="0" w:type="auto"/>
            <w:hideMark/>
          </w:tcPr>
          <w:p w14:paraId="4451E3FE" w14:textId="77777777" w:rsidR="00A44002" w:rsidRPr="0082062D" w:rsidRDefault="00A44002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/>
              </w:rPr>
            </w:pPr>
            <w:r w:rsidRPr="0082062D">
              <w:rPr>
                <w:lang/>
              </w:rPr>
              <w:t>1:N</w:t>
            </w:r>
          </w:p>
        </w:tc>
        <w:tc>
          <w:tcPr>
            <w:tcW w:w="0" w:type="auto"/>
            <w:hideMark/>
          </w:tcPr>
          <w:p w14:paraId="14A44F22" w14:textId="77777777" w:rsidR="00A44002" w:rsidRPr="0082062D" w:rsidRDefault="00A44002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/>
              </w:rPr>
            </w:pPr>
            <w:r w:rsidRPr="0082062D">
              <w:rPr>
                <w:lang/>
              </w:rPr>
              <w:t>One patient can book many appointments, while each appointment belongs to one patient.</w:t>
            </w:r>
          </w:p>
        </w:tc>
      </w:tr>
      <w:tr w:rsidR="00A44002" w:rsidRPr="0082062D" w14:paraId="1DF8D933" w14:textId="77777777" w:rsidTr="00564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6EFE3" w14:textId="77777777" w:rsidR="00A44002" w:rsidRPr="0082062D" w:rsidRDefault="00A44002" w:rsidP="0056458B">
            <w:pPr>
              <w:pStyle w:val="IT"/>
              <w:rPr>
                <w:lang/>
              </w:rPr>
            </w:pPr>
            <w:r w:rsidRPr="0082062D">
              <w:rPr>
                <w:lang/>
              </w:rPr>
              <w:t>Doctors — Appointments</w:t>
            </w:r>
          </w:p>
        </w:tc>
        <w:tc>
          <w:tcPr>
            <w:tcW w:w="0" w:type="auto"/>
            <w:hideMark/>
          </w:tcPr>
          <w:p w14:paraId="789D9893" w14:textId="77777777" w:rsidR="00A44002" w:rsidRPr="0082062D" w:rsidRDefault="00A44002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/>
              </w:rPr>
            </w:pPr>
            <w:r w:rsidRPr="0082062D">
              <w:rPr>
                <w:lang/>
              </w:rPr>
              <w:t>1:N</w:t>
            </w:r>
          </w:p>
        </w:tc>
        <w:tc>
          <w:tcPr>
            <w:tcW w:w="0" w:type="auto"/>
            <w:hideMark/>
          </w:tcPr>
          <w:p w14:paraId="50F339AF" w14:textId="77777777" w:rsidR="00A44002" w:rsidRPr="0082062D" w:rsidRDefault="00A44002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/>
              </w:rPr>
            </w:pPr>
            <w:r w:rsidRPr="0082062D">
              <w:rPr>
                <w:lang/>
              </w:rPr>
              <w:t>One doctor can handle many appointments, while each appointment is assigned to one doctor.</w:t>
            </w:r>
          </w:p>
        </w:tc>
      </w:tr>
      <w:tr w:rsidR="00A44002" w:rsidRPr="0082062D" w14:paraId="3011E5C4" w14:textId="77777777" w:rsidTr="00564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13F35" w14:textId="77777777" w:rsidR="00A44002" w:rsidRPr="0082062D" w:rsidRDefault="00A44002" w:rsidP="0056458B">
            <w:pPr>
              <w:pStyle w:val="IT"/>
              <w:rPr>
                <w:lang/>
              </w:rPr>
            </w:pPr>
            <w:r w:rsidRPr="0082062D">
              <w:rPr>
                <w:lang/>
              </w:rPr>
              <w:t>Appointments — Treatments</w:t>
            </w:r>
          </w:p>
        </w:tc>
        <w:tc>
          <w:tcPr>
            <w:tcW w:w="0" w:type="auto"/>
            <w:hideMark/>
          </w:tcPr>
          <w:p w14:paraId="20D2D19C" w14:textId="77777777" w:rsidR="00A44002" w:rsidRPr="0082062D" w:rsidRDefault="00A44002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/>
              </w:rPr>
            </w:pPr>
            <w:r w:rsidRPr="0082062D">
              <w:rPr>
                <w:lang/>
              </w:rPr>
              <w:t>1:N</w:t>
            </w:r>
          </w:p>
        </w:tc>
        <w:tc>
          <w:tcPr>
            <w:tcW w:w="0" w:type="auto"/>
            <w:hideMark/>
          </w:tcPr>
          <w:p w14:paraId="52C0232A" w14:textId="77777777" w:rsidR="00A44002" w:rsidRPr="0082062D" w:rsidRDefault="00A44002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/>
              </w:rPr>
            </w:pPr>
            <w:r w:rsidRPr="0082062D">
              <w:rPr>
                <w:lang/>
              </w:rPr>
              <w:t>One appointment may produce several treatment records, while each treatment is linked to one appointment.</w:t>
            </w:r>
          </w:p>
        </w:tc>
      </w:tr>
      <w:tr w:rsidR="00A44002" w:rsidRPr="0082062D" w14:paraId="4D2394B5" w14:textId="77777777" w:rsidTr="00564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A84C12" w14:textId="77777777" w:rsidR="00A44002" w:rsidRPr="0082062D" w:rsidRDefault="00A44002" w:rsidP="0056458B">
            <w:pPr>
              <w:pStyle w:val="IT"/>
              <w:rPr>
                <w:lang/>
              </w:rPr>
            </w:pPr>
            <w:r w:rsidRPr="0082062D">
              <w:rPr>
                <w:lang/>
              </w:rPr>
              <w:t>Medicines — Treatments</w:t>
            </w:r>
          </w:p>
        </w:tc>
        <w:tc>
          <w:tcPr>
            <w:tcW w:w="0" w:type="auto"/>
            <w:hideMark/>
          </w:tcPr>
          <w:p w14:paraId="087B2D67" w14:textId="77777777" w:rsidR="00A44002" w:rsidRPr="0082062D" w:rsidRDefault="00A44002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/>
              </w:rPr>
            </w:pPr>
            <w:r w:rsidRPr="0082062D">
              <w:rPr>
                <w:lang/>
              </w:rPr>
              <w:t>1:N</w:t>
            </w:r>
          </w:p>
        </w:tc>
        <w:tc>
          <w:tcPr>
            <w:tcW w:w="0" w:type="auto"/>
            <w:hideMark/>
          </w:tcPr>
          <w:p w14:paraId="78897A3E" w14:textId="77777777" w:rsidR="00A44002" w:rsidRPr="0082062D" w:rsidRDefault="00A44002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/>
              </w:rPr>
            </w:pPr>
            <w:r w:rsidRPr="0082062D">
              <w:rPr>
                <w:lang/>
              </w:rPr>
              <w:t>One medicine can be used in many treatment records, while each treatment record refers to one medicine when medication is prescribed.</w:t>
            </w:r>
          </w:p>
        </w:tc>
      </w:tr>
      <w:tr w:rsidR="00A44002" w:rsidRPr="0082062D" w14:paraId="0D7C1412" w14:textId="77777777" w:rsidTr="00564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0CCB14" w14:textId="77777777" w:rsidR="00A44002" w:rsidRPr="0082062D" w:rsidRDefault="00A44002" w:rsidP="0056458B">
            <w:pPr>
              <w:pStyle w:val="IT"/>
              <w:rPr>
                <w:lang/>
              </w:rPr>
            </w:pPr>
            <w:r w:rsidRPr="0082062D">
              <w:rPr>
                <w:lang/>
              </w:rPr>
              <w:t>Appointments — Payments</w:t>
            </w:r>
          </w:p>
        </w:tc>
        <w:tc>
          <w:tcPr>
            <w:tcW w:w="0" w:type="auto"/>
            <w:hideMark/>
          </w:tcPr>
          <w:p w14:paraId="2AD7AA9D" w14:textId="77777777" w:rsidR="00A44002" w:rsidRPr="0082062D" w:rsidRDefault="00A44002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/>
              </w:rPr>
            </w:pPr>
            <w:r w:rsidRPr="0082062D">
              <w:rPr>
                <w:lang/>
              </w:rPr>
              <w:t>1:N</w:t>
            </w:r>
          </w:p>
        </w:tc>
        <w:tc>
          <w:tcPr>
            <w:tcW w:w="0" w:type="auto"/>
            <w:hideMark/>
          </w:tcPr>
          <w:p w14:paraId="2EB9158A" w14:textId="77777777" w:rsidR="00A44002" w:rsidRPr="0082062D" w:rsidRDefault="00A44002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/>
              </w:rPr>
            </w:pPr>
            <w:r w:rsidRPr="0082062D">
              <w:rPr>
                <w:lang/>
              </w:rPr>
              <w:t>One appointment may have one or more payments, while each payment is associated with one appointment.</w:t>
            </w:r>
          </w:p>
        </w:tc>
      </w:tr>
    </w:tbl>
    <w:p w14:paraId="6C1AAE35" w14:textId="77777777" w:rsidR="00A44002" w:rsidRPr="0082062D" w:rsidRDefault="00A44002" w:rsidP="00A44002">
      <w:pPr>
        <w:pStyle w:val="IT"/>
        <w:rPr>
          <w:lang/>
        </w:rPr>
      </w:pPr>
      <w:r w:rsidRPr="0082062D">
        <w:rPr>
          <w:b/>
          <w:bCs/>
          <w:lang/>
        </w:rPr>
        <w:t>Participation Constraints</w:t>
      </w:r>
    </w:p>
    <w:p w14:paraId="569A25E2" w14:textId="77777777" w:rsidR="00A44002" w:rsidRPr="0082062D" w:rsidRDefault="00A44002" w:rsidP="00A44002">
      <w:pPr>
        <w:pStyle w:val="IT"/>
        <w:numPr>
          <w:ilvl w:val="0"/>
          <w:numId w:val="29"/>
        </w:numPr>
        <w:rPr>
          <w:lang/>
        </w:rPr>
      </w:pPr>
      <w:r w:rsidRPr="0082062D">
        <w:rPr>
          <w:lang/>
        </w:rPr>
        <w:t xml:space="preserve">A patient may exist without having an appointment, so patient participation in the Patients–Appointments relationship is optional. </w:t>
      </w:r>
    </w:p>
    <w:p w14:paraId="72AC280A" w14:textId="77777777" w:rsidR="00A44002" w:rsidRPr="0082062D" w:rsidRDefault="00A44002" w:rsidP="00A44002">
      <w:pPr>
        <w:pStyle w:val="IT"/>
        <w:numPr>
          <w:ilvl w:val="0"/>
          <w:numId w:val="29"/>
        </w:numPr>
        <w:rPr>
          <w:lang/>
        </w:rPr>
      </w:pPr>
      <w:r w:rsidRPr="0082062D">
        <w:rPr>
          <w:lang/>
        </w:rPr>
        <w:t xml:space="preserve">An appointment must be connected to one patient and one doctor. </w:t>
      </w:r>
    </w:p>
    <w:p w14:paraId="5188F8C6" w14:textId="77777777" w:rsidR="00A44002" w:rsidRPr="0082062D" w:rsidRDefault="00A44002" w:rsidP="00A44002">
      <w:pPr>
        <w:pStyle w:val="IT"/>
        <w:numPr>
          <w:ilvl w:val="0"/>
          <w:numId w:val="29"/>
        </w:numPr>
        <w:rPr>
          <w:lang/>
        </w:rPr>
      </w:pPr>
      <w:r w:rsidRPr="0082062D">
        <w:rPr>
          <w:lang/>
        </w:rPr>
        <w:t xml:space="preserve">An appointment may exist before any treatment or payment is recorded. </w:t>
      </w:r>
    </w:p>
    <w:p w14:paraId="0EBCA890" w14:textId="77777777" w:rsidR="00A44002" w:rsidRPr="0082062D" w:rsidRDefault="00A44002" w:rsidP="00A44002">
      <w:pPr>
        <w:pStyle w:val="IT"/>
        <w:numPr>
          <w:ilvl w:val="0"/>
          <w:numId w:val="29"/>
        </w:numPr>
        <w:rPr>
          <w:lang/>
        </w:rPr>
      </w:pPr>
      <w:r w:rsidRPr="0082062D">
        <w:rPr>
          <w:lang/>
        </w:rPr>
        <w:t xml:space="preserve">A treatment must belong to an appointment, but its medicine relationship may be optional because some treatments do not require medication. </w:t>
      </w:r>
    </w:p>
    <w:p w14:paraId="769B4D9D" w14:textId="77777777" w:rsidR="00A44002" w:rsidRPr="0082062D" w:rsidRDefault="00A44002" w:rsidP="00A44002">
      <w:pPr>
        <w:pStyle w:val="IT"/>
        <w:numPr>
          <w:ilvl w:val="0"/>
          <w:numId w:val="29"/>
        </w:numPr>
        <w:rPr>
          <w:lang/>
        </w:rPr>
      </w:pPr>
      <w:r w:rsidRPr="0082062D">
        <w:rPr>
          <w:lang/>
        </w:rPr>
        <w:t>A payment must belong to an appointment.</w:t>
      </w:r>
    </w:p>
    <w:p w14:paraId="3EFD6DCE" w14:textId="77777777" w:rsidR="00A44002" w:rsidRPr="0082062D" w:rsidRDefault="00A44002" w:rsidP="00A44002">
      <w:pPr>
        <w:pStyle w:val="IT"/>
        <w:rPr>
          <w:lang/>
        </w:rPr>
      </w:pPr>
    </w:p>
    <w:p w14:paraId="1B6A55B9" w14:textId="77777777" w:rsidR="00A44002" w:rsidRPr="00797ECC" w:rsidRDefault="00A44002" w:rsidP="00A44002">
      <w:pPr>
        <w:pStyle w:val="IT"/>
        <w:rPr>
          <w:b/>
          <w:bCs/>
          <w:color w:val="EF4623" w:themeColor="accent1"/>
          <w:highlight w:val="yellow"/>
        </w:rPr>
      </w:pPr>
      <w:r w:rsidRPr="00797ECC">
        <w:rPr>
          <w:b/>
          <w:bCs/>
          <w:color w:val="EF4623" w:themeColor="accent1"/>
          <w:highlight w:val="yellow"/>
        </w:rPr>
        <w:t>5)</w:t>
      </w:r>
    </w:p>
    <w:p w14:paraId="59676489" w14:textId="77777777" w:rsidR="00A44002" w:rsidRPr="0082062D" w:rsidRDefault="00A44002" w:rsidP="00A44002">
      <w:pPr>
        <w:pStyle w:val="IT"/>
        <w:rPr>
          <w:lang/>
        </w:rPr>
      </w:pPr>
      <w:r w:rsidRPr="0082062D">
        <w:rPr>
          <w:b/>
          <w:bCs/>
          <w:lang/>
        </w:rPr>
        <w:t>Specialization/Generalization (EER Feature)</w:t>
      </w:r>
    </w:p>
    <w:p w14:paraId="6E88BCCD" w14:textId="77777777" w:rsidR="00A44002" w:rsidRPr="0082062D" w:rsidRDefault="00A44002" w:rsidP="00A44002">
      <w:pPr>
        <w:pStyle w:val="IT"/>
        <w:rPr>
          <w:lang/>
        </w:rPr>
      </w:pPr>
      <w:r w:rsidRPr="0082062D">
        <w:rPr>
          <w:lang/>
        </w:rPr>
        <w:t>The PAYMENT entity is used as a superclass and is specialized into three subclasses:</w:t>
      </w:r>
    </w:p>
    <w:p w14:paraId="0EBFE6EF" w14:textId="77777777" w:rsidR="00A44002" w:rsidRPr="0082062D" w:rsidRDefault="00A44002" w:rsidP="00A44002">
      <w:pPr>
        <w:pStyle w:val="IT"/>
        <w:numPr>
          <w:ilvl w:val="0"/>
          <w:numId w:val="30"/>
        </w:numPr>
        <w:rPr>
          <w:lang/>
        </w:rPr>
      </w:pPr>
      <w:r w:rsidRPr="0082062D">
        <w:rPr>
          <w:lang/>
        </w:rPr>
        <w:t xml:space="preserve">CASH_PAYMENT </w:t>
      </w:r>
    </w:p>
    <w:p w14:paraId="730B0602" w14:textId="77777777" w:rsidR="00A44002" w:rsidRPr="0082062D" w:rsidRDefault="00A44002" w:rsidP="00A44002">
      <w:pPr>
        <w:pStyle w:val="IT"/>
        <w:numPr>
          <w:ilvl w:val="0"/>
          <w:numId w:val="30"/>
        </w:numPr>
        <w:rPr>
          <w:lang/>
        </w:rPr>
      </w:pPr>
      <w:r w:rsidRPr="0082062D">
        <w:rPr>
          <w:lang/>
        </w:rPr>
        <w:t xml:space="preserve">CARD_PAYMENT </w:t>
      </w:r>
    </w:p>
    <w:p w14:paraId="08F27ADC" w14:textId="77777777" w:rsidR="00A44002" w:rsidRPr="0082062D" w:rsidRDefault="00A44002" w:rsidP="00A44002">
      <w:pPr>
        <w:pStyle w:val="IT"/>
        <w:numPr>
          <w:ilvl w:val="0"/>
          <w:numId w:val="30"/>
        </w:numPr>
        <w:rPr>
          <w:lang/>
        </w:rPr>
      </w:pPr>
      <w:r w:rsidRPr="0082062D">
        <w:rPr>
          <w:lang/>
        </w:rPr>
        <w:t xml:space="preserve">INSURANCE_PAYMENT </w:t>
      </w:r>
    </w:p>
    <w:p w14:paraId="595FEE69" w14:textId="77777777" w:rsidR="00A44002" w:rsidRPr="0082062D" w:rsidRDefault="00A44002" w:rsidP="00A44002">
      <w:pPr>
        <w:pStyle w:val="IT"/>
        <w:rPr>
          <w:lang/>
        </w:rPr>
      </w:pPr>
      <w:r w:rsidRPr="0082062D">
        <w:rPr>
          <w:lang/>
        </w:rPr>
        <w:t>Each subclass inherits the primary key and common attributes from PAYMENT.</w:t>
      </w:r>
    </w:p>
    <w:tbl>
      <w:tblPr>
        <w:tblStyle w:val="GridTable6Colorful-Accent1"/>
        <w:tblW w:w="0" w:type="auto"/>
        <w:tblLook w:val="04A0" w:firstRow="1" w:lastRow="0" w:firstColumn="1" w:lastColumn="0" w:noHBand="0" w:noVBand="1"/>
      </w:tblPr>
      <w:tblGrid>
        <w:gridCol w:w="2937"/>
        <w:gridCol w:w="5477"/>
      </w:tblGrid>
      <w:tr w:rsidR="00A44002" w:rsidRPr="0082062D" w14:paraId="2278360B" w14:textId="77777777" w:rsidTr="005645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A1D97" w14:textId="77777777" w:rsidR="00A44002" w:rsidRPr="0082062D" w:rsidRDefault="00A44002" w:rsidP="0056458B">
            <w:pPr>
              <w:pStyle w:val="IT"/>
              <w:rPr>
                <w:lang/>
              </w:rPr>
            </w:pPr>
            <w:r w:rsidRPr="0082062D">
              <w:rPr>
                <w:lang/>
              </w:rPr>
              <w:t>Superclass/Subclass</w:t>
            </w:r>
          </w:p>
        </w:tc>
        <w:tc>
          <w:tcPr>
            <w:tcW w:w="0" w:type="auto"/>
            <w:hideMark/>
          </w:tcPr>
          <w:p w14:paraId="465E15D4" w14:textId="77777777" w:rsidR="00A44002" w:rsidRPr="0082062D" w:rsidRDefault="00A44002" w:rsidP="0056458B">
            <w:pPr>
              <w:pStyle w:val="I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/>
              </w:rPr>
            </w:pPr>
            <w:r w:rsidRPr="0082062D">
              <w:rPr>
                <w:lang/>
              </w:rPr>
              <w:t>Additional Attributes</w:t>
            </w:r>
          </w:p>
        </w:tc>
      </w:tr>
      <w:tr w:rsidR="00A44002" w:rsidRPr="0082062D" w14:paraId="29DD8877" w14:textId="77777777" w:rsidTr="00564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BDF72B" w14:textId="77777777" w:rsidR="00A44002" w:rsidRPr="0082062D" w:rsidRDefault="00A44002" w:rsidP="0056458B">
            <w:pPr>
              <w:pStyle w:val="IT"/>
              <w:rPr>
                <w:lang/>
              </w:rPr>
            </w:pPr>
            <w:r w:rsidRPr="0082062D">
              <w:rPr>
                <w:lang/>
              </w:rPr>
              <w:t>PAYMENT</w:t>
            </w:r>
          </w:p>
        </w:tc>
        <w:tc>
          <w:tcPr>
            <w:tcW w:w="0" w:type="auto"/>
            <w:hideMark/>
          </w:tcPr>
          <w:p w14:paraId="2AC02F26" w14:textId="77777777" w:rsidR="00A44002" w:rsidRPr="0082062D" w:rsidRDefault="00A44002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/>
              </w:rPr>
            </w:pPr>
            <w:r w:rsidRPr="0082062D">
              <w:rPr>
                <w:lang/>
              </w:rPr>
              <w:t>payment_id, appointment_id, payment_date, amount, payment_status</w:t>
            </w:r>
          </w:p>
        </w:tc>
      </w:tr>
      <w:tr w:rsidR="00A44002" w:rsidRPr="0082062D" w14:paraId="793480CD" w14:textId="77777777" w:rsidTr="00564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C917E5" w14:textId="77777777" w:rsidR="00A44002" w:rsidRPr="0082062D" w:rsidRDefault="00A44002" w:rsidP="0056458B">
            <w:pPr>
              <w:pStyle w:val="IT"/>
              <w:rPr>
                <w:lang/>
              </w:rPr>
            </w:pPr>
            <w:r w:rsidRPr="0082062D">
              <w:rPr>
                <w:lang/>
              </w:rPr>
              <w:t>CASH_PAYMENT</w:t>
            </w:r>
          </w:p>
        </w:tc>
        <w:tc>
          <w:tcPr>
            <w:tcW w:w="0" w:type="auto"/>
            <w:hideMark/>
          </w:tcPr>
          <w:p w14:paraId="67A67DC9" w14:textId="77777777" w:rsidR="00A44002" w:rsidRPr="0082062D" w:rsidRDefault="00A44002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/>
              </w:rPr>
            </w:pPr>
            <w:r w:rsidRPr="0082062D">
              <w:rPr>
                <w:lang/>
              </w:rPr>
              <w:t>receipt_number</w:t>
            </w:r>
          </w:p>
        </w:tc>
      </w:tr>
      <w:tr w:rsidR="00A44002" w:rsidRPr="0082062D" w14:paraId="6B1B4895" w14:textId="77777777" w:rsidTr="00564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E312E" w14:textId="77777777" w:rsidR="00A44002" w:rsidRPr="0082062D" w:rsidRDefault="00A44002" w:rsidP="0056458B">
            <w:pPr>
              <w:pStyle w:val="IT"/>
              <w:rPr>
                <w:lang/>
              </w:rPr>
            </w:pPr>
            <w:r w:rsidRPr="0082062D">
              <w:rPr>
                <w:lang/>
              </w:rPr>
              <w:t>CARD_PAYMENT</w:t>
            </w:r>
          </w:p>
        </w:tc>
        <w:tc>
          <w:tcPr>
            <w:tcW w:w="0" w:type="auto"/>
            <w:hideMark/>
          </w:tcPr>
          <w:p w14:paraId="62F1A386" w14:textId="77777777" w:rsidR="00A44002" w:rsidRPr="0082062D" w:rsidRDefault="00A44002" w:rsidP="0056458B">
            <w:pPr>
              <w:pStyle w:val="I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/>
              </w:rPr>
            </w:pPr>
            <w:r w:rsidRPr="0082062D">
              <w:rPr>
                <w:lang/>
              </w:rPr>
              <w:t>card_last_four, authorization_code</w:t>
            </w:r>
          </w:p>
        </w:tc>
      </w:tr>
      <w:tr w:rsidR="00A44002" w:rsidRPr="0082062D" w14:paraId="532C3DD5" w14:textId="77777777" w:rsidTr="00564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BC7478" w14:textId="77777777" w:rsidR="00A44002" w:rsidRPr="0082062D" w:rsidRDefault="00A44002" w:rsidP="0056458B">
            <w:pPr>
              <w:pStyle w:val="IT"/>
              <w:rPr>
                <w:lang/>
              </w:rPr>
            </w:pPr>
            <w:r w:rsidRPr="0082062D">
              <w:rPr>
                <w:lang/>
              </w:rPr>
              <w:t>INSURANCE_PAYMENT</w:t>
            </w:r>
          </w:p>
        </w:tc>
        <w:tc>
          <w:tcPr>
            <w:tcW w:w="0" w:type="auto"/>
            <w:hideMark/>
          </w:tcPr>
          <w:p w14:paraId="28CCC848" w14:textId="77777777" w:rsidR="00A44002" w:rsidRPr="0082062D" w:rsidRDefault="00A44002" w:rsidP="0056458B">
            <w:pPr>
              <w:pStyle w:val="I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/>
              </w:rPr>
            </w:pPr>
            <w:r w:rsidRPr="0082062D">
              <w:rPr>
                <w:lang/>
              </w:rPr>
              <w:t>insurance_provider, claim_number</w:t>
            </w:r>
          </w:p>
        </w:tc>
      </w:tr>
    </w:tbl>
    <w:p w14:paraId="634CFFC0" w14:textId="77777777" w:rsidR="00A44002" w:rsidRPr="0082062D" w:rsidRDefault="00A44002" w:rsidP="00A44002">
      <w:pPr>
        <w:pStyle w:val="IT"/>
        <w:rPr>
          <w:lang/>
        </w:rPr>
      </w:pPr>
      <w:r w:rsidRPr="0082062D">
        <w:rPr>
          <w:b/>
          <w:bCs/>
          <w:lang/>
        </w:rPr>
        <w:t>Specialization Constraints</w:t>
      </w:r>
    </w:p>
    <w:p w14:paraId="1BFC4DC2" w14:textId="77777777" w:rsidR="00A44002" w:rsidRPr="0082062D" w:rsidRDefault="00A44002" w:rsidP="00A44002">
      <w:pPr>
        <w:pStyle w:val="IT"/>
        <w:rPr>
          <w:lang/>
        </w:rPr>
      </w:pPr>
      <w:r w:rsidRPr="0082062D">
        <w:rPr>
          <w:lang/>
        </w:rPr>
        <w:t xml:space="preserve">The specialization is </w:t>
      </w:r>
      <w:r w:rsidRPr="0082062D">
        <w:rPr>
          <w:b/>
          <w:bCs/>
          <w:lang/>
        </w:rPr>
        <w:t>disjoint</w:t>
      </w:r>
      <w:r w:rsidRPr="0082062D">
        <w:rPr>
          <w:lang/>
        </w:rPr>
        <w:t xml:space="preserve"> because one payment record can belong to only one payment subclass. For example, the same payment cannot be classified as both a cash payment and a card payment.</w:t>
      </w:r>
    </w:p>
    <w:p w14:paraId="393FB942" w14:textId="77777777" w:rsidR="00A44002" w:rsidRDefault="00A44002" w:rsidP="00A44002">
      <w:pPr>
        <w:pStyle w:val="IT"/>
        <w:rPr>
          <w:lang/>
        </w:rPr>
      </w:pPr>
      <w:r w:rsidRPr="0082062D">
        <w:rPr>
          <w:lang/>
        </w:rPr>
        <w:t xml:space="preserve">It is also </w:t>
      </w:r>
      <w:r w:rsidRPr="0082062D">
        <w:rPr>
          <w:b/>
          <w:bCs/>
          <w:lang/>
        </w:rPr>
        <w:t>total</w:t>
      </w:r>
      <w:r w:rsidRPr="0082062D">
        <w:rPr>
          <w:lang/>
        </w:rPr>
        <w:t xml:space="preserve"> because every payment must be recorded as cash, card, or insurance. Therefore, no PAYMENT entity can exist without belonging to one of the three subclasses.</w:t>
      </w:r>
    </w:p>
    <w:p w14:paraId="5CB2F224" w14:textId="77777777" w:rsidR="00A44002" w:rsidRPr="0082062D" w:rsidRDefault="00A44002" w:rsidP="00A44002">
      <w:pPr>
        <w:pStyle w:val="IT"/>
        <w:rPr>
          <w:lang/>
        </w:rPr>
      </w:pPr>
      <w:r w:rsidRPr="0082062D">
        <w:rPr>
          <w:noProof/>
          <w:lang w:eastAsia="en-US"/>
        </w:rPr>
        <w:lastRenderedPageBreak/>
        <w:drawing>
          <wp:inline distT="0" distB="0" distL="0" distR="0" wp14:anchorId="33066B8A" wp14:editId="185868EC">
            <wp:extent cx="5349240" cy="3550285"/>
            <wp:effectExtent l="0" t="0" r="0" b="5715"/>
            <wp:docPr id="55471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119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02EC3" w14:textId="77777777" w:rsidR="00A44002" w:rsidRPr="0082062D" w:rsidRDefault="00A44002" w:rsidP="00A44002">
      <w:pPr>
        <w:pStyle w:val="IT"/>
        <w:rPr>
          <w:lang/>
        </w:rPr>
      </w:pPr>
    </w:p>
    <w:p w14:paraId="1A0EC6F5" w14:textId="77777777" w:rsidR="00A44002" w:rsidRPr="00797ECC" w:rsidRDefault="00A44002" w:rsidP="00A44002">
      <w:pPr>
        <w:pStyle w:val="IT"/>
        <w:rPr>
          <w:b/>
          <w:bCs/>
          <w:color w:val="EF4623" w:themeColor="accent1"/>
          <w:highlight w:val="yellow"/>
        </w:rPr>
      </w:pPr>
      <w:r w:rsidRPr="00797ECC">
        <w:rPr>
          <w:b/>
          <w:bCs/>
          <w:color w:val="EF4623" w:themeColor="accent1"/>
          <w:highlight w:val="yellow"/>
        </w:rPr>
        <w:t>6)</w:t>
      </w:r>
    </w:p>
    <w:p w14:paraId="43F36FDB" w14:textId="77777777" w:rsidR="00A44002" w:rsidRPr="0082062D" w:rsidRDefault="00A44002" w:rsidP="00A44002">
      <w:pPr>
        <w:pStyle w:val="IT"/>
        <w:rPr>
          <w:lang/>
        </w:rPr>
      </w:pPr>
      <w:r w:rsidRPr="0082062D">
        <w:rPr>
          <w:b/>
          <w:bCs/>
          <w:lang/>
        </w:rPr>
        <w:t>Design Assumptions</w:t>
      </w:r>
    </w:p>
    <w:p w14:paraId="6D171001" w14:textId="77777777" w:rsidR="00A44002" w:rsidRPr="0082062D" w:rsidRDefault="00A44002" w:rsidP="00A44002">
      <w:pPr>
        <w:pStyle w:val="IT"/>
        <w:numPr>
          <w:ilvl w:val="0"/>
          <w:numId w:val="31"/>
        </w:numPr>
        <w:rPr>
          <w:lang/>
        </w:rPr>
      </w:pPr>
      <w:r w:rsidRPr="0082062D">
        <w:rPr>
          <w:lang/>
        </w:rPr>
        <w:t>Each patient is assigned a unique patient_id, even when two patients have the same name, phone number, or date of birth.</w:t>
      </w:r>
    </w:p>
    <w:p w14:paraId="28CDE256" w14:textId="77777777" w:rsidR="00A44002" w:rsidRPr="0082062D" w:rsidRDefault="00A44002" w:rsidP="00A44002">
      <w:pPr>
        <w:pStyle w:val="IT"/>
        <w:numPr>
          <w:ilvl w:val="0"/>
          <w:numId w:val="31"/>
        </w:numPr>
        <w:rPr>
          <w:lang/>
        </w:rPr>
      </w:pPr>
      <w:r w:rsidRPr="0082062D">
        <w:rPr>
          <w:lang/>
        </w:rPr>
        <w:t>Each doctor has one main specialization recorded in the system. A doctor with multiple specialties would require an additional specialty table, which is outside the current six-entity design.</w:t>
      </w:r>
    </w:p>
    <w:p w14:paraId="7D70CD56" w14:textId="77777777" w:rsidR="00A44002" w:rsidRPr="0082062D" w:rsidRDefault="00A44002" w:rsidP="00A44002">
      <w:pPr>
        <w:pStyle w:val="IT"/>
        <w:numPr>
          <w:ilvl w:val="0"/>
          <w:numId w:val="31"/>
        </w:numPr>
        <w:rPr>
          <w:lang/>
        </w:rPr>
      </w:pPr>
      <w:r w:rsidRPr="0082062D">
        <w:rPr>
          <w:lang/>
        </w:rPr>
        <w:t>Every appointment must be linked to exactly one patient and one doctor.</w:t>
      </w:r>
    </w:p>
    <w:p w14:paraId="6B82631C" w14:textId="77777777" w:rsidR="00A44002" w:rsidRPr="0082062D" w:rsidRDefault="00A44002" w:rsidP="00A44002">
      <w:pPr>
        <w:pStyle w:val="IT"/>
        <w:numPr>
          <w:ilvl w:val="0"/>
          <w:numId w:val="31"/>
        </w:numPr>
        <w:rPr>
          <w:lang/>
        </w:rPr>
      </w:pPr>
      <w:r w:rsidRPr="0082062D">
        <w:rPr>
          <w:lang/>
        </w:rPr>
        <w:t>A patient or doctor may exist in the database without having any appointments.</w:t>
      </w:r>
    </w:p>
    <w:p w14:paraId="04212794" w14:textId="77777777" w:rsidR="00A44002" w:rsidRPr="0082062D" w:rsidRDefault="00A44002" w:rsidP="00A44002">
      <w:pPr>
        <w:pStyle w:val="IT"/>
        <w:numPr>
          <w:ilvl w:val="0"/>
          <w:numId w:val="31"/>
        </w:numPr>
        <w:rPr>
          <w:lang/>
        </w:rPr>
      </w:pPr>
      <w:r w:rsidRPr="0082062D">
        <w:rPr>
          <w:lang/>
        </w:rPr>
        <w:t>A doctor cannot have two appointments scheduled at the same date and time.</w:t>
      </w:r>
    </w:p>
    <w:p w14:paraId="06F81CBB" w14:textId="77777777" w:rsidR="00A44002" w:rsidRPr="0082062D" w:rsidRDefault="00A44002" w:rsidP="00A44002">
      <w:pPr>
        <w:pStyle w:val="IT"/>
        <w:numPr>
          <w:ilvl w:val="0"/>
          <w:numId w:val="31"/>
        </w:numPr>
        <w:rPr>
          <w:lang/>
        </w:rPr>
      </w:pPr>
      <w:r w:rsidRPr="0082062D">
        <w:rPr>
          <w:lang/>
        </w:rPr>
        <w:lastRenderedPageBreak/>
        <w:t>An appointment may be created before treatment or payment information is available.</w:t>
      </w:r>
    </w:p>
    <w:p w14:paraId="7772DBBE" w14:textId="77777777" w:rsidR="00A44002" w:rsidRPr="0082062D" w:rsidRDefault="00A44002" w:rsidP="00A44002">
      <w:pPr>
        <w:pStyle w:val="IT"/>
        <w:numPr>
          <w:ilvl w:val="0"/>
          <w:numId w:val="31"/>
        </w:numPr>
        <w:rPr>
          <w:lang/>
        </w:rPr>
      </w:pPr>
      <w:r w:rsidRPr="0082062D">
        <w:rPr>
          <w:lang/>
        </w:rPr>
        <w:t>One appointment may result in several treatment records because multiple procedures or medicines may be involved.</w:t>
      </w:r>
    </w:p>
    <w:p w14:paraId="0C64EF81" w14:textId="77777777" w:rsidR="00A44002" w:rsidRPr="0082062D" w:rsidRDefault="00A44002" w:rsidP="00A44002">
      <w:pPr>
        <w:pStyle w:val="IT"/>
        <w:numPr>
          <w:ilvl w:val="0"/>
          <w:numId w:val="31"/>
        </w:numPr>
        <w:rPr>
          <w:lang/>
        </w:rPr>
      </w:pPr>
      <w:r w:rsidRPr="0082062D">
        <w:rPr>
          <w:lang/>
        </w:rPr>
        <w:t>A treatment may exist without a medicine because some clinic services, such as examination or wound care, do not require medication.</w:t>
      </w:r>
    </w:p>
    <w:p w14:paraId="1744D57F" w14:textId="77777777" w:rsidR="00A44002" w:rsidRPr="0082062D" w:rsidRDefault="00A44002" w:rsidP="00A44002">
      <w:pPr>
        <w:pStyle w:val="IT"/>
        <w:numPr>
          <w:ilvl w:val="0"/>
          <w:numId w:val="31"/>
        </w:numPr>
        <w:rPr>
          <w:lang/>
        </w:rPr>
      </w:pPr>
      <w:r w:rsidRPr="0082062D">
        <w:rPr>
          <w:lang/>
        </w:rPr>
        <w:t>Each treatment record is linked to no more than one medicine. When several medicines are prescribed, separate treatment records are created for each medicine.</w:t>
      </w:r>
    </w:p>
    <w:p w14:paraId="46BF345D" w14:textId="77777777" w:rsidR="00A44002" w:rsidRPr="0082062D" w:rsidRDefault="00A44002" w:rsidP="00A44002">
      <w:pPr>
        <w:pStyle w:val="IT"/>
        <w:numPr>
          <w:ilvl w:val="0"/>
          <w:numId w:val="31"/>
        </w:numPr>
        <w:rPr>
          <w:lang/>
        </w:rPr>
      </w:pPr>
      <w:r w:rsidRPr="0082062D">
        <w:rPr>
          <w:lang/>
        </w:rPr>
        <w:t>One medicine can appear in many treatment records, while each medicine is stored once in the Medicines table to reduce duplication.</w:t>
      </w:r>
    </w:p>
    <w:p w14:paraId="3048BBB6" w14:textId="77777777" w:rsidR="00A44002" w:rsidRPr="0082062D" w:rsidRDefault="00A44002" w:rsidP="00A44002">
      <w:pPr>
        <w:pStyle w:val="IT"/>
        <w:numPr>
          <w:ilvl w:val="0"/>
          <w:numId w:val="31"/>
        </w:numPr>
        <w:rPr>
          <w:lang/>
        </w:rPr>
      </w:pPr>
      <w:r w:rsidRPr="0082062D">
        <w:rPr>
          <w:lang/>
        </w:rPr>
        <w:t>One appointment may have several payment records to support partial payments, insurance contributions, or payments made at different times.</w:t>
      </w:r>
    </w:p>
    <w:p w14:paraId="71560C7B" w14:textId="77777777" w:rsidR="00A44002" w:rsidRPr="0082062D" w:rsidRDefault="00A44002" w:rsidP="00A44002">
      <w:pPr>
        <w:pStyle w:val="IT"/>
        <w:numPr>
          <w:ilvl w:val="0"/>
          <w:numId w:val="31"/>
        </w:numPr>
        <w:rPr>
          <w:lang/>
        </w:rPr>
      </w:pPr>
      <w:r w:rsidRPr="0082062D">
        <w:rPr>
          <w:lang/>
        </w:rPr>
        <w:t>Payment specialization is total and disjoint. Every payment must be classified as cash, card, or insurance, and one payment cannot belong to more than one subclass.</w:t>
      </w:r>
    </w:p>
    <w:p w14:paraId="0D29C2F2" w14:textId="77777777" w:rsidR="00A44002" w:rsidRPr="0082062D" w:rsidRDefault="00A44002" w:rsidP="00A44002">
      <w:pPr>
        <w:pStyle w:val="IT"/>
        <w:numPr>
          <w:ilvl w:val="0"/>
          <w:numId w:val="31"/>
        </w:numPr>
        <w:rPr>
          <w:lang/>
        </w:rPr>
      </w:pPr>
      <w:r w:rsidRPr="0082062D">
        <w:rPr>
          <w:lang/>
        </w:rPr>
        <w:t>The payment_method attribute determines the payment subclass.</w:t>
      </w:r>
    </w:p>
    <w:p w14:paraId="162885EC" w14:textId="77777777" w:rsidR="00A44002" w:rsidRPr="0082062D" w:rsidRDefault="00A44002" w:rsidP="00A44002">
      <w:pPr>
        <w:pStyle w:val="IT"/>
        <w:numPr>
          <w:ilvl w:val="0"/>
          <w:numId w:val="31"/>
        </w:numPr>
        <w:rPr>
          <w:lang/>
        </w:rPr>
      </w:pPr>
      <w:r w:rsidRPr="0082062D">
        <w:rPr>
          <w:lang/>
        </w:rPr>
        <w:t>Payment amounts, medicine prices, treatment costs, and stock quantities cannot contain negative values.</w:t>
      </w:r>
    </w:p>
    <w:p w14:paraId="2BA67791" w14:textId="77777777" w:rsidR="00A44002" w:rsidRPr="0082062D" w:rsidRDefault="00A44002" w:rsidP="00A44002">
      <w:pPr>
        <w:pStyle w:val="IT"/>
        <w:numPr>
          <w:ilvl w:val="0"/>
          <w:numId w:val="31"/>
        </w:numPr>
        <w:rPr>
          <w:lang/>
        </w:rPr>
      </w:pPr>
      <w:r w:rsidRPr="0082062D">
        <w:rPr>
          <w:lang/>
        </w:rPr>
        <w:t>Deleting a patient or doctor with related appointments is restricted to preserve historical clinic records.</w:t>
      </w:r>
    </w:p>
    <w:p w14:paraId="2C45BE6F" w14:textId="77777777" w:rsidR="00A44002" w:rsidRPr="0082062D" w:rsidRDefault="00A44002" w:rsidP="00A44002">
      <w:pPr>
        <w:pStyle w:val="IT"/>
        <w:numPr>
          <w:ilvl w:val="0"/>
          <w:numId w:val="31"/>
        </w:numPr>
        <w:rPr>
          <w:lang/>
        </w:rPr>
      </w:pPr>
      <w:r w:rsidRPr="0082062D">
        <w:rPr>
          <w:lang/>
        </w:rPr>
        <w:t>Deleting an appointment may remove its related treatment records, while payment records should normally be retained for financial auditing.</w:t>
      </w:r>
    </w:p>
    <w:p w14:paraId="0AA76A1D" w14:textId="77777777" w:rsidR="00A44002" w:rsidRPr="0082062D" w:rsidRDefault="00A44002" w:rsidP="00A44002">
      <w:pPr>
        <w:pStyle w:val="IT"/>
        <w:numPr>
          <w:ilvl w:val="0"/>
          <w:numId w:val="31"/>
        </w:numPr>
        <w:rPr>
          <w:lang/>
        </w:rPr>
      </w:pPr>
      <w:r w:rsidRPr="0082062D">
        <w:rPr>
          <w:lang/>
        </w:rPr>
        <w:lastRenderedPageBreak/>
        <w:t>Contact information such as patient email and address may be optional, but essential identification and appointment information must be provided.</w:t>
      </w:r>
    </w:p>
    <w:p w14:paraId="306EE187" w14:textId="539EA071" w:rsidR="00797ECC" w:rsidRPr="0082062D" w:rsidRDefault="00A44002" w:rsidP="00A44002">
      <w:pPr>
        <w:pStyle w:val="IT"/>
      </w:pPr>
      <w:r w:rsidRPr="0082062D">
        <w:rPr>
          <w:lang/>
        </w:rPr>
        <w:t>The system is designed for one private clinic location. Multiple branches, rooms, employees, and insurance-policy details are not included in the current scope.</w:t>
      </w:r>
      <w:bookmarkStart w:id="6" w:name="_GoBack"/>
      <w:bookmarkEnd w:id="6"/>
    </w:p>
    <w:bookmarkEnd w:id="5"/>
    <w:p w14:paraId="6F1560E5" w14:textId="77777777" w:rsidR="001F7EA8" w:rsidRDefault="001F7EA8" w:rsidP="001F7EA8">
      <w:pPr>
        <w:pStyle w:val="Heading1"/>
      </w:pPr>
      <w:r>
        <w:lastRenderedPageBreak/>
        <w:t>Task 2 – Database Implementation (6 Marks)</w:t>
      </w:r>
    </w:p>
    <w:p w14:paraId="2233130D" w14:textId="77777777" w:rsidR="001F7EA8" w:rsidRPr="005A70E2" w:rsidRDefault="001F7EA8" w:rsidP="001F7EA8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color w:val="auto"/>
          <w:sz w:val="24"/>
          <w:szCs w:val="24"/>
        </w:rPr>
        <w:t>Complete the following tasks using MySQL. Include screenshots of both your SQL code and the corresponding output (results) for each task:</w:t>
      </w:r>
    </w:p>
    <w:p w14:paraId="1C6E95E4" w14:textId="77777777" w:rsidR="001F7EA8" w:rsidRPr="006259D8" w:rsidRDefault="001F7EA8" w:rsidP="001F7EA8">
      <w:pPr>
        <w:pStyle w:val="ListBullet"/>
        <w:rPr>
          <w:rFonts w:ascii="Times New Roman" w:hAnsi="Times New Roman" w:cs="Times New Roman"/>
          <w:color w:val="auto"/>
          <w:sz w:val="24"/>
          <w:szCs w:val="24"/>
        </w:rPr>
      </w:pPr>
      <w:r w:rsidRPr="006259D8">
        <w:rPr>
          <w:rFonts w:ascii="Times New Roman" w:hAnsi="Times New Roman" w:cs="Times New Roman"/>
          <w:color w:val="auto"/>
          <w:sz w:val="24"/>
          <w:szCs w:val="24"/>
        </w:rPr>
        <w:t>Create the database and all required tables.</w:t>
      </w:r>
    </w:p>
    <w:p w14:paraId="59792032" w14:textId="77777777" w:rsidR="001F7EA8" w:rsidRPr="006259D8" w:rsidRDefault="001F7EA8" w:rsidP="001F7EA8">
      <w:pPr>
        <w:pStyle w:val="ListBullet"/>
        <w:rPr>
          <w:rFonts w:ascii="Times New Roman" w:hAnsi="Times New Roman" w:cs="Times New Roman"/>
          <w:color w:val="auto"/>
          <w:sz w:val="24"/>
          <w:szCs w:val="24"/>
        </w:rPr>
      </w:pPr>
      <w:r w:rsidRPr="006259D8">
        <w:rPr>
          <w:rFonts w:ascii="Times New Roman" w:hAnsi="Times New Roman" w:cs="Times New Roman"/>
          <w:color w:val="auto"/>
          <w:sz w:val="24"/>
          <w:szCs w:val="24"/>
        </w:rPr>
        <w:t>Use appropriate data types and constraints (PRIMARY KEY, FOREIGN KEY, NOT NULL, UNIQUE, etc.).</w:t>
      </w:r>
    </w:p>
    <w:p w14:paraId="16D50C3D" w14:textId="77777777" w:rsidR="001F7EA8" w:rsidRDefault="001F7EA8" w:rsidP="001F7EA8">
      <w:pPr>
        <w:pStyle w:val="ListBullet"/>
        <w:rPr>
          <w:rFonts w:ascii="Times New Roman" w:hAnsi="Times New Roman" w:cs="Times New Roman"/>
          <w:color w:val="auto"/>
          <w:sz w:val="24"/>
          <w:szCs w:val="24"/>
        </w:rPr>
      </w:pPr>
      <w:r w:rsidRPr="006259D8">
        <w:rPr>
          <w:rFonts w:ascii="Times New Roman" w:hAnsi="Times New Roman" w:cs="Times New Roman"/>
          <w:color w:val="auto"/>
          <w:sz w:val="24"/>
          <w:szCs w:val="24"/>
        </w:rPr>
        <w:t>Insert at least 5 records into each main table.</w:t>
      </w:r>
    </w:p>
    <w:p w14:paraId="08A2FF70" w14:textId="77777777" w:rsidR="008201BB" w:rsidRDefault="008201BB" w:rsidP="008201BB">
      <w:pPr>
        <w:pStyle w:val="ListBullet"/>
        <w:numPr>
          <w:ilvl w:val="0"/>
          <w:numId w:val="0"/>
        </w:numPr>
        <w:ind w:left="576" w:hanging="288"/>
        <w:rPr>
          <w:rFonts w:ascii="Times New Roman" w:hAnsi="Times New Roman" w:cs="Times New Roman"/>
          <w:color w:val="auto"/>
          <w:sz w:val="24"/>
          <w:szCs w:val="24"/>
        </w:rPr>
      </w:pPr>
    </w:p>
    <w:p w14:paraId="4D314F88" w14:textId="7E147CDD" w:rsidR="00910B29" w:rsidRPr="00910B29" w:rsidRDefault="008201BB" w:rsidP="00910B29">
      <w:pPr>
        <w:pStyle w:val="IT"/>
        <w:rPr>
          <w:rStyle w:val="Strong"/>
        </w:rPr>
      </w:pPr>
      <w:r w:rsidRPr="008201BB">
        <w:rPr>
          <w:b/>
          <w:bCs/>
        </w:rPr>
        <w:t>Answer:</w:t>
      </w:r>
    </w:p>
    <w:p w14:paraId="57D5457D" w14:textId="77777777" w:rsidR="00910B29" w:rsidRPr="00910B29" w:rsidRDefault="00910B29" w:rsidP="00910B29">
      <w:pPr>
        <w:pStyle w:val="ListBullet"/>
        <w:numPr>
          <w:ilvl w:val="0"/>
          <w:numId w:val="0"/>
        </w:numPr>
        <w:rPr>
          <w:rStyle w:val="Strong"/>
          <w:b w:val="0"/>
          <w:bCs w:val="0"/>
          <w:color w:val="C00000"/>
        </w:rPr>
      </w:pPr>
    </w:p>
    <w:p w14:paraId="3B36C597" w14:textId="1019D0F2" w:rsidR="008201BB" w:rsidRPr="00E36360" w:rsidRDefault="008201BB" w:rsidP="00E36360">
      <w:pPr>
        <w:pStyle w:val="ListBullet"/>
        <w:numPr>
          <w:ilvl w:val="0"/>
          <w:numId w:val="0"/>
        </w:numPr>
        <w:rPr>
          <w:color w:val="C00000"/>
        </w:rPr>
      </w:pPr>
    </w:p>
    <w:p w14:paraId="5804445C" w14:textId="77777777" w:rsidR="00712C79" w:rsidRDefault="00712C79" w:rsidP="00712C79">
      <w:pPr>
        <w:pStyle w:val="Heading1"/>
      </w:pPr>
      <w:r>
        <w:lastRenderedPageBreak/>
        <w:t>Task 3 – SQL Operations (6 Marks)</w:t>
      </w:r>
    </w:p>
    <w:p w14:paraId="2BBE79FE" w14:textId="7FA6DF4A" w:rsidR="00B2574F" w:rsidRPr="006259D8" w:rsidRDefault="001E25A5" w:rsidP="00B2574F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6259D8">
        <w:rPr>
          <w:rFonts w:ascii="Times New Roman" w:hAnsi="Times New Roman" w:cs="Times New Roman"/>
          <w:color w:val="auto"/>
          <w:sz w:val="24"/>
          <w:szCs w:val="24"/>
        </w:rPr>
        <w:t>Co</w:t>
      </w:r>
      <w:r w:rsidR="00B2574F" w:rsidRPr="006259D8">
        <w:rPr>
          <w:rFonts w:ascii="Times New Roman" w:hAnsi="Times New Roman" w:cs="Times New Roman"/>
          <w:color w:val="auto"/>
          <w:sz w:val="24"/>
          <w:szCs w:val="24"/>
        </w:rPr>
        <w:t>mplete the following tasks using MySQL. For each task, include screenshots of both your SQL code and the corresponding output (results), along with a brief description (one to two sentences) explaining the purpose of the query and the information it is intended to retrieve.</w:t>
      </w:r>
    </w:p>
    <w:p w14:paraId="69B0C6E6" w14:textId="77777777" w:rsidR="00712C79" w:rsidRPr="006259D8" w:rsidRDefault="00712C79" w:rsidP="00712C79">
      <w:pPr>
        <w:pStyle w:val="ListBullet"/>
        <w:rPr>
          <w:rFonts w:ascii="Times New Roman" w:hAnsi="Times New Roman" w:cs="Times New Roman"/>
          <w:color w:val="auto"/>
          <w:sz w:val="24"/>
          <w:szCs w:val="24"/>
        </w:rPr>
      </w:pPr>
      <w:r w:rsidRPr="006259D8">
        <w:rPr>
          <w:rFonts w:ascii="Times New Roman" w:hAnsi="Times New Roman" w:cs="Times New Roman"/>
          <w:color w:val="auto"/>
          <w:sz w:val="24"/>
          <w:szCs w:val="24"/>
        </w:rPr>
        <w:t>Write SELECT statements.</w:t>
      </w:r>
    </w:p>
    <w:p w14:paraId="3DCB66CE" w14:textId="77777777" w:rsidR="00712C79" w:rsidRPr="006259D8" w:rsidRDefault="00712C79" w:rsidP="00712C79">
      <w:pPr>
        <w:pStyle w:val="ListBullet"/>
        <w:rPr>
          <w:rFonts w:ascii="Times New Roman" w:hAnsi="Times New Roman" w:cs="Times New Roman"/>
          <w:color w:val="auto"/>
          <w:sz w:val="24"/>
          <w:szCs w:val="24"/>
        </w:rPr>
      </w:pPr>
      <w:r w:rsidRPr="006259D8">
        <w:rPr>
          <w:rFonts w:ascii="Times New Roman" w:hAnsi="Times New Roman" w:cs="Times New Roman"/>
          <w:color w:val="auto"/>
          <w:sz w:val="24"/>
          <w:szCs w:val="24"/>
        </w:rPr>
        <w:t>Write JOIN queries.</w:t>
      </w:r>
    </w:p>
    <w:p w14:paraId="3F33D357" w14:textId="77777777" w:rsidR="00712C79" w:rsidRPr="006259D8" w:rsidRDefault="00712C79" w:rsidP="00712C79">
      <w:pPr>
        <w:pStyle w:val="ListBullet"/>
        <w:rPr>
          <w:rFonts w:ascii="Times New Roman" w:hAnsi="Times New Roman" w:cs="Times New Roman"/>
          <w:color w:val="auto"/>
          <w:sz w:val="24"/>
          <w:szCs w:val="24"/>
        </w:rPr>
      </w:pPr>
      <w:r w:rsidRPr="006259D8">
        <w:rPr>
          <w:rFonts w:ascii="Times New Roman" w:hAnsi="Times New Roman" w:cs="Times New Roman"/>
          <w:color w:val="auto"/>
          <w:sz w:val="24"/>
          <w:szCs w:val="24"/>
        </w:rPr>
        <w:t>Write nested queries.</w:t>
      </w:r>
    </w:p>
    <w:p w14:paraId="423F76AA" w14:textId="77777777" w:rsidR="00712C79" w:rsidRPr="006259D8" w:rsidRDefault="00712C79" w:rsidP="00712C79">
      <w:pPr>
        <w:pStyle w:val="ListBullet"/>
        <w:rPr>
          <w:rFonts w:ascii="Times New Roman" w:hAnsi="Times New Roman" w:cs="Times New Roman"/>
          <w:color w:val="auto"/>
          <w:sz w:val="24"/>
          <w:szCs w:val="24"/>
        </w:rPr>
      </w:pPr>
      <w:r w:rsidRPr="006259D8">
        <w:rPr>
          <w:rFonts w:ascii="Times New Roman" w:hAnsi="Times New Roman" w:cs="Times New Roman"/>
          <w:color w:val="auto"/>
          <w:sz w:val="24"/>
          <w:szCs w:val="24"/>
        </w:rPr>
        <w:t>Use aggregate functions with GROUP BY.</w:t>
      </w:r>
    </w:p>
    <w:p w14:paraId="17B82B3B" w14:textId="77777777" w:rsidR="00712C79" w:rsidRPr="006259D8" w:rsidRDefault="00712C79" w:rsidP="00712C79">
      <w:pPr>
        <w:pStyle w:val="ListBullet"/>
        <w:rPr>
          <w:rFonts w:ascii="Times New Roman" w:hAnsi="Times New Roman" w:cs="Times New Roman"/>
          <w:color w:val="auto"/>
          <w:sz w:val="24"/>
          <w:szCs w:val="24"/>
        </w:rPr>
      </w:pPr>
      <w:r w:rsidRPr="006259D8">
        <w:rPr>
          <w:rFonts w:ascii="Times New Roman" w:hAnsi="Times New Roman" w:cs="Times New Roman"/>
          <w:color w:val="auto"/>
          <w:sz w:val="24"/>
          <w:szCs w:val="24"/>
        </w:rPr>
        <w:t>Write UPDATE and DELETE statements.</w:t>
      </w:r>
    </w:p>
    <w:p w14:paraId="0F5F3740" w14:textId="77777777" w:rsidR="00712C79" w:rsidRPr="006259D8" w:rsidRDefault="00712C79" w:rsidP="00712C79">
      <w:pPr>
        <w:pStyle w:val="ListBullet"/>
        <w:rPr>
          <w:rFonts w:ascii="Times New Roman" w:hAnsi="Times New Roman" w:cs="Times New Roman"/>
          <w:color w:val="auto"/>
          <w:sz w:val="24"/>
          <w:szCs w:val="24"/>
        </w:rPr>
      </w:pPr>
      <w:r w:rsidRPr="006259D8">
        <w:rPr>
          <w:rFonts w:ascii="Times New Roman" w:hAnsi="Times New Roman" w:cs="Times New Roman"/>
          <w:color w:val="auto"/>
          <w:sz w:val="24"/>
          <w:szCs w:val="24"/>
        </w:rPr>
        <w:t>Create one VIEW.</w:t>
      </w:r>
    </w:p>
    <w:p w14:paraId="5CF1DBFD" w14:textId="35949E91" w:rsidR="00FA7F6E" w:rsidRDefault="00712C79" w:rsidP="001E25A5">
      <w:pPr>
        <w:pStyle w:val="ListBullet"/>
        <w:rPr>
          <w:rFonts w:ascii="Times New Roman" w:hAnsi="Times New Roman" w:cs="Times New Roman"/>
          <w:color w:val="auto"/>
          <w:sz w:val="24"/>
          <w:szCs w:val="24"/>
        </w:rPr>
      </w:pPr>
      <w:r w:rsidRPr="006259D8">
        <w:rPr>
          <w:rFonts w:ascii="Times New Roman" w:hAnsi="Times New Roman" w:cs="Times New Roman"/>
          <w:color w:val="auto"/>
          <w:sz w:val="24"/>
          <w:szCs w:val="24"/>
        </w:rPr>
        <w:t>Create one TRIGGER.</w:t>
      </w:r>
    </w:p>
    <w:p w14:paraId="6DFCE70A" w14:textId="77777777" w:rsidR="008201BB" w:rsidRDefault="008201BB" w:rsidP="008201BB">
      <w:pPr>
        <w:pStyle w:val="ListBullet"/>
        <w:numPr>
          <w:ilvl w:val="0"/>
          <w:numId w:val="0"/>
        </w:numPr>
        <w:ind w:left="576" w:hanging="288"/>
        <w:rPr>
          <w:rFonts w:ascii="Times New Roman" w:hAnsi="Times New Roman" w:cs="Times New Roman"/>
          <w:color w:val="auto"/>
          <w:sz w:val="24"/>
          <w:szCs w:val="24"/>
        </w:rPr>
      </w:pPr>
    </w:p>
    <w:p w14:paraId="7472DF1C" w14:textId="77777777" w:rsidR="008201BB" w:rsidRPr="008201BB" w:rsidRDefault="008201BB" w:rsidP="008201BB">
      <w:pPr>
        <w:pStyle w:val="IT"/>
        <w:rPr>
          <w:b/>
          <w:bCs/>
        </w:rPr>
      </w:pPr>
      <w:r w:rsidRPr="008201BB">
        <w:rPr>
          <w:b/>
          <w:bCs/>
        </w:rPr>
        <w:t>Answer:</w:t>
      </w:r>
    </w:p>
    <w:p w14:paraId="57CE7692" w14:textId="3E9E8C61" w:rsidR="008201BB" w:rsidRPr="006259D8" w:rsidRDefault="008201BB" w:rsidP="008201BB">
      <w:pPr>
        <w:pStyle w:val="ListBullet"/>
        <w:numPr>
          <w:ilvl w:val="0"/>
          <w:numId w:val="0"/>
        </w:numPr>
        <w:ind w:left="576" w:hanging="288"/>
        <w:rPr>
          <w:rFonts w:ascii="Times New Roman" w:hAnsi="Times New Roman" w:cs="Times New Roman"/>
          <w:color w:val="auto"/>
          <w:sz w:val="24"/>
          <w:szCs w:val="24"/>
        </w:rPr>
      </w:pPr>
    </w:p>
    <w:p w14:paraId="625F7032" w14:textId="2DCA0CEF" w:rsidR="006259D8" w:rsidRPr="006259D8" w:rsidRDefault="0090421C" w:rsidP="006259D8">
      <w:pPr>
        <w:pStyle w:val="Heading1"/>
      </w:pPr>
      <w:r>
        <w:lastRenderedPageBreak/>
        <w:t xml:space="preserve">Task 4 – </w:t>
      </w:r>
      <w:r w:rsidR="001E25A5">
        <w:t>Reflection</w:t>
      </w:r>
      <w:r>
        <w:t xml:space="preserve"> (2 Marks)</w:t>
      </w:r>
    </w:p>
    <w:p w14:paraId="65315D8D" w14:textId="77777777" w:rsidR="006259D8" w:rsidRDefault="006259D8" w:rsidP="006259D8">
      <w:pPr>
        <w:pStyle w:val="ListBullet"/>
        <w:numPr>
          <w:ilvl w:val="0"/>
          <w:numId w:val="0"/>
        </w:numPr>
        <w:ind w:left="567" w:hanging="576"/>
        <w:jc w:val="both"/>
        <w:rPr>
          <w:rFonts w:ascii="Times New Roman" w:hAnsi="Times New Roman" w:cs="Times New Roman"/>
          <w:sz w:val="24"/>
          <w:szCs w:val="24"/>
        </w:rPr>
      </w:pPr>
      <w:r w:rsidRPr="006259D8">
        <w:rPr>
          <w:rFonts w:ascii="Times New Roman" w:hAnsi="Times New Roman" w:cs="Times New Roman"/>
          <w:sz w:val="24"/>
          <w:szCs w:val="24"/>
        </w:rPr>
        <w:t xml:space="preserve">Write a </w:t>
      </w:r>
      <w:r w:rsidRPr="006259D8">
        <w:rPr>
          <w:rFonts w:ascii="Times New Roman" w:hAnsi="Times New Roman" w:cs="Times New Roman"/>
          <w:b/>
          <w:bCs/>
          <w:sz w:val="24"/>
          <w:szCs w:val="24"/>
        </w:rPr>
        <w:t>300–500-word reflection</w:t>
      </w:r>
      <w:r w:rsidRPr="006259D8">
        <w:rPr>
          <w:rFonts w:ascii="Times New Roman" w:hAnsi="Times New Roman" w:cs="Times New Roman"/>
          <w:sz w:val="24"/>
          <w:szCs w:val="24"/>
        </w:rPr>
        <w:t xml:space="preserve"> on your experience while completing this project by</w:t>
      </w:r>
    </w:p>
    <w:p w14:paraId="5D725BB8" w14:textId="77777777" w:rsidR="006259D8" w:rsidRDefault="006259D8" w:rsidP="006259D8">
      <w:pPr>
        <w:pStyle w:val="ListBullet"/>
        <w:numPr>
          <w:ilvl w:val="0"/>
          <w:numId w:val="0"/>
        </w:numPr>
        <w:ind w:left="567" w:hanging="576"/>
        <w:jc w:val="both"/>
        <w:rPr>
          <w:rFonts w:ascii="Times New Roman" w:hAnsi="Times New Roman" w:cs="Times New Roman"/>
          <w:sz w:val="24"/>
          <w:szCs w:val="24"/>
        </w:rPr>
      </w:pPr>
      <w:r w:rsidRPr="006259D8">
        <w:rPr>
          <w:rFonts w:ascii="Times New Roman" w:hAnsi="Times New Roman" w:cs="Times New Roman"/>
          <w:sz w:val="24"/>
          <w:szCs w:val="24"/>
        </w:rPr>
        <w:t>answering the following questions. Your responses should be clear, concise, and</w:t>
      </w:r>
    </w:p>
    <w:p w14:paraId="71C128C1" w14:textId="5C12EF47" w:rsidR="006259D8" w:rsidRDefault="006259D8" w:rsidP="006259D8">
      <w:pPr>
        <w:pStyle w:val="ListBullet"/>
        <w:numPr>
          <w:ilvl w:val="0"/>
          <w:numId w:val="0"/>
        </w:numPr>
        <w:ind w:left="567" w:hanging="576"/>
        <w:jc w:val="both"/>
        <w:rPr>
          <w:rFonts w:ascii="Times New Roman" w:hAnsi="Times New Roman" w:cs="Times New Roman"/>
          <w:sz w:val="24"/>
          <w:szCs w:val="24"/>
        </w:rPr>
      </w:pPr>
      <w:r w:rsidRPr="006259D8">
        <w:rPr>
          <w:rFonts w:ascii="Times New Roman" w:hAnsi="Times New Roman" w:cs="Times New Roman"/>
          <w:sz w:val="24"/>
          <w:szCs w:val="24"/>
        </w:rPr>
        <w:t>supported with specific examples from your own work.</w:t>
      </w:r>
    </w:p>
    <w:p w14:paraId="1D6B9ED3" w14:textId="52D2371D" w:rsidR="006259D8" w:rsidRPr="006259D8" w:rsidRDefault="006259D8" w:rsidP="006259D8">
      <w:pPr>
        <w:pStyle w:val="ListBullet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59D8">
        <w:rPr>
          <w:rFonts w:ascii="Times New Roman" w:hAnsi="Times New Roman" w:cs="Times New Roman"/>
          <w:sz w:val="24"/>
          <w:szCs w:val="24"/>
        </w:rPr>
        <w:t>Describe one specific challenge or obstacle you encountered during this project and explain in detail how you identified and resolved it.</w:t>
      </w:r>
    </w:p>
    <w:p w14:paraId="7D573D57" w14:textId="21E5447B" w:rsidR="006259D8" w:rsidRPr="006259D8" w:rsidRDefault="006259D8" w:rsidP="006259D8">
      <w:pPr>
        <w:pStyle w:val="ListBullet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59D8">
        <w:rPr>
          <w:rFonts w:ascii="Times New Roman" w:hAnsi="Times New Roman" w:cs="Times New Roman"/>
          <w:sz w:val="24"/>
          <w:szCs w:val="24"/>
        </w:rPr>
        <w:t>Explain why you chose your specific approach/method/model over at least one alternative you considered, and what tradeoffs informed that decision.</w:t>
      </w:r>
    </w:p>
    <w:p w14:paraId="21F5899C" w14:textId="22038D5A" w:rsidR="006259D8" w:rsidRPr="006259D8" w:rsidRDefault="006259D8" w:rsidP="006259D8">
      <w:pPr>
        <w:pStyle w:val="ListBullet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59D8">
        <w:rPr>
          <w:rFonts w:ascii="Times New Roman" w:hAnsi="Times New Roman" w:cs="Times New Roman"/>
          <w:sz w:val="24"/>
          <w:szCs w:val="24"/>
        </w:rPr>
        <w:t xml:space="preserve">If you used any AI tools during this project (e.g., </w:t>
      </w:r>
      <w:proofErr w:type="spellStart"/>
      <w:r w:rsidRPr="006259D8">
        <w:rPr>
          <w:rFonts w:ascii="Times New Roman" w:hAnsi="Times New Roman" w:cs="Times New Roman"/>
          <w:sz w:val="24"/>
          <w:szCs w:val="24"/>
        </w:rPr>
        <w:t>ChatGPT</w:t>
      </w:r>
      <w:proofErr w:type="spellEnd"/>
      <w:r w:rsidRPr="006259D8">
        <w:rPr>
          <w:rFonts w:ascii="Times New Roman" w:hAnsi="Times New Roman" w:cs="Times New Roman"/>
          <w:sz w:val="24"/>
          <w:szCs w:val="24"/>
        </w:rPr>
        <w:t xml:space="preserve">, Claude, Copilot), disclose which tool(s), for what specific purpose (e.g., debugging, grammar checking, brainstorming), and how you verified or modified the output. </w:t>
      </w:r>
    </w:p>
    <w:p w14:paraId="63ACF8D7" w14:textId="77777777" w:rsidR="006259D8" w:rsidRDefault="006259D8" w:rsidP="006259D8">
      <w:pPr>
        <w:pStyle w:val="ListBullet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59D8">
        <w:rPr>
          <w:rFonts w:ascii="Times New Roman" w:hAnsi="Times New Roman" w:cs="Times New Roman"/>
          <w:sz w:val="24"/>
          <w:szCs w:val="24"/>
        </w:rPr>
        <w:t>What would you do differently if you were to redo this project with more time or resources?</w:t>
      </w:r>
    </w:p>
    <w:p w14:paraId="2C4B2F86" w14:textId="77777777" w:rsidR="008201BB" w:rsidRDefault="008201BB" w:rsidP="008201BB">
      <w:pPr>
        <w:pStyle w:val="ListBullet"/>
        <w:numPr>
          <w:ilvl w:val="0"/>
          <w:numId w:val="0"/>
        </w:numPr>
        <w:ind w:left="576" w:hanging="288"/>
        <w:jc w:val="both"/>
        <w:rPr>
          <w:rFonts w:ascii="Times New Roman" w:hAnsi="Times New Roman" w:cs="Times New Roman"/>
          <w:sz w:val="24"/>
          <w:szCs w:val="24"/>
        </w:rPr>
      </w:pPr>
    </w:p>
    <w:p w14:paraId="711F04B1" w14:textId="77777777" w:rsidR="008201BB" w:rsidRPr="008201BB" w:rsidRDefault="008201BB" w:rsidP="008201BB">
      <w:pPr>
        <w:pStyle w:val="IT"/>
        <w:rPr>
          <w:b/>
          <w:bCs/>
        </w:rPr>
      </w:pPr>
      <w:r w:rsidRPr="008201BB">
        <w:rPr>
          <w:b/>
          <w:bCs/>
        </w:rPr>
        <w:t>Answer:</w:t>
      </w:r>
    </w:p>
    <w:p w14:paraId="5A22D199" w14:textId="259FFF78" w:rsidR="006259D8" w:rsidRPr="00D03167" w:rsidRDefault="006259D8" w:rsidP="00E36360">
      <w:pPr>
        <w:pStyle w:val="IT"/>
      </w:pPr>
    </w:p>
    <w:p w14:paraId="6BA8B9A7" w14:textId="77777777" w:rsidR="00B22A91" w:rsidRDefault="00B22A91" w:rsidP="00B22A91">
      <w:pPr>
        <w:pStyle w:val="Heading1"/>
      </w:pPr>
      <w:r>
        <w:lastRenderedPageBreak/>
        <w:t>Deliverables</w:t>
      </w:r>
    </w:p>
    <w:p w14:paraId="42E72A30" w14:textId="77777777" w:rsidR="00B22A91" w:rsidRPr="00B22A91" w:rsidRDefault="00B22A91" w:rsidP="00ED33A6">
      <w:pPr>
        <w:numPr>
          <w:ilvl w:val="0"/>
          <w:numId w:val="2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B22A91">
        <w:rPr>
          <w:rFonts w:ascii="Times New Roman" w:hAnsi="Times New Roman" w:cs="Times New Roman"/>
          <w:b/>
          <w:bCs/>
          <w:sz w:val="24"/>
          <w:szCs w:val="24"/>
        </w:rPr>
        <w:t>Project Report (PDF)</w:t>
      </w:r>
      <w:r w:rsidRPr="00B22A91">
        <w:rPr>
          <w:rFonts w:ascii="Times New Roman" w:hAnsi="Times New Roman" w:cs="Times New Roman"/>
          <w:sz w:val="24"/>
          <w:szCs w:val="24"/>
        </w:rPr>
        <w:t xml:space="preserve"> – System description, ER/EER diagram, relational schema, SQL code, screenshots, and reflection. </w:t>
      </w:r>
    </w:p>
    <w:p w14:paraId="394A4A48" w14:textId="57081BB4" w:rsidR="00B22A91" w:rsidRPr="00B22A91" w:rsidRDefault="00B22A91" w:rsidP="00ED33A6">
      <w:pPr>
        <w:numPr>
          <w:ilvl w:val="0"/>
          <w:numId w:val="2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B22A91">
        <w:rPr>
          <w:rFonts w:ascii="Times New Roman" w:hAnsi="Times New Roman" w:cs="Times New Roman"/>
          <w:b/>
          <w:bCs/>
          <w:sz w:val="24"/>
          <w:szCs w:val="24"/>
        </w:rPr>
        <w:t>SQL Script (.</w:t>
      </w:r>
      <w:proofErr w:type="spellStart"/>
      <w:r w:rsidRPr="00B22A91">
        <w:rPr>
          <w:rFonts w:ascii="Times New Roman" w:hAnsi="Times New Roman" w:cs="Times New Roman"/>
          <w:b/>
          <w:bCs/>
          <w:sz w:val="24"/>
          <w:szCs w:val="24"/>
        </w:rPr>
        <w:t>sql</w:t>
      </w:r>
      <w:proofErr w:type="spellEnd"/>
      <w:r w:rsidRPr="00B22A91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B22A91">
        <w:rPr>
          <w:rFonts w:ascii="Times New Roman" w:hAnsi="Times New Roman" w:cs="Times New Roman"/>
          <w:sz w:val="24"/>
          <w:szCs w:val="24"/>
        </w:rPr>
        <w:t xml:space="preserve"> – Complete SQL implementation of the project. </w:t>
      </w:r>
    </w:p>
    <w:p w14:paraId="721073A3" w14:textId="77777777" w:rsidR="00B22A91" w:rsidRPr="00B22A91" w:rsidRDefault="00B22A91" w:rsidP="00ED33A6">
      <w:pPr>
        <w:numPr>
          <w:ilvl w:val="0"/>
          <w:numId w:val="2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B22A91">
        <w:rPr>
          <w:rFonts w:ascii="Times New Roman" w:hAnsi="Times New Roman" w:cs="Times New Roman"/>
          <w:b/>
          <w:bCs/>
          <w:sz w:val="24"/>
          <w:szCs w:val="24"/>
        </w:rPr>
        <w:t>GitHub Repository</w:t>
      </w:r>
      <w:r w:rsidRPr="00B22A91">
        <w:rPr>
          <w:rFonts w:ascii="Times New Roman" w:hAnsi="Times New Roman" w:cs="Times New Roman"/>
          <w:sz w:val="24"/>
          <w:szCs w:val="24"/>
        </w:rPr>
        <w:t xml:space="preserve"> – Repository link with the complete project and commit history. </w:t>
      </w:r>
    </w:p>
    <w:p w14:paraId="7C3118FD" w14:textId="77777777" w:rsidR="00B22A91" w:rsidRPr="00B22A91" w:rsidRDefault="00B22A91" w:rsidP="00ED33A6">
      <w:pPr>
        <w:numPr>
          <w:ilvl w:val="0"/>
          <w:numId w:val="2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B22A91">
        <w:rPr>
          <w:rFonts w:ascii="Times New Roman" w:hAnsi="Times New Roman" w:cs="Times New Roman"/>
          <w:b/>
          <w:bCs/>
          <w:sz w:val="24"/>
          <w:szCs w:val="24"/>
        </w:rPr>
        <w:t>Mid-Project Progress Report</w:t>
      </w:r>
      <w:r w:rsidRPr="00B22A91">
        <w:rPr>
          <w:rFonts w:ascii="Times New Roman" w:hAnsi="Times New Roman" w:cs="Times New Roman"/>
          <w:sz w:val="24"/>
          <w:szCs w:val="24"/>
        </w:rPr>
        <w:t xml:space="preserve"> – Summary of progress, challenges, decisions, and team contributions. </w:t>
      </w:r>
    </w:p>
    <w:p w14:paraId="0298ADF5" w14:textId="1A8D4280" w:rsidR="00B22A91" w:rsidRDefault="00B22A91" w:rsidP="00ED33A6">
      <w:pPr>
        <w:numPr>
          <w:ilvl w:val="0"/>
          <w:numId w:val="2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B22A91">
        <w:rPr>
          <w:rFonts w:ascii="Times New Roman" w:hAnsi="Times New Roman" w:cs="Times New Roman"/>
          <w:b/>
          <w:bCs/>
          <w:sz w:val="24"/>
          <w:szCs w:val="24"/>
        </w:rPr>
        <w:t>Project Artifacts</w:t>
      </w:r>
      <w:r w:rsidRPr="00B22A9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C0441C" w14:textId="77777777" w:rsidR="00EC2668" w:rsidRPr="00EC2668" w:rsidRDefault="00EC2668" w:rsidP="00EC2668">
      <w:pPr>
        <w:numPr>
          <w:ilvl w:val="1"/>
          <w:numId w:val="27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EC2668">
        <w:rPr>
          <w:rFonts w:ascii="Times New Roman" w:hAnsi="Times New Roman" w:cs="Times New Roman"/>
          <w:sz w:val="24"/>
          <w:szCs w:val="24"/>
        </w:rPr>
        <w:t>Live report document (with edit history): [link]</w:t>
      </w:r>
    </w:p>
    <w:p w14:paraId="3101F1FD" w14:textId="77777777" w:rsidR="00EC2668" w:rsidRPr="00EC2668" w:rsidRDefault="00EC2668" w:rsidP="00EC2668">
      <w:pPr>
        <w:numPr>
          <w:ilvl w:val="1"/>
          <w:numId w:val="27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EC2668">
        <w:rPr>
          <w:rFonts w:ascii="Times New Roman" w:hAnsi="Times New Roman" w:cs="Times New Roman"/>
          <w:sz w:val="24"/>
          <w:szCs w:val="24"/>
        </w:rPr>
        <w:t>GitHub/</w:t>
      </w:r>
      <w:proofErr w:type="spellStart"/>
      <w:r w:rsidRPr="00EC2668">
        <w:rPr>
          <w:rFonts w:ascii="Times New Roman" w:hAnsi="Times New Roman" w:cs="Times New Roman"/>
          <w:sz w:val="24"/>
          <w:szCs w:val="24"/>
        </w:rPr>
        <w:t>GitLab</w:t>
      </w:r>
      <w:proofErr w:type="spellEnd"/>
      <w:r w:rsidRPr="00EC2668">
        <w:rPr>
          <w:rFonts w:ascii="Times New Roman" w:hAnsi="Times New Roman" w:cs="Times New Roman"/>
          <w:sz w:val="24"/>
          <w:szCs w:val="24"/>
        </w:rPr>
        <w:t xml:space="preserve"> repository (with commit history): [link]</w:t>
      </w:r>
    </w:p>
    <w:p w14:paraId="32AD4EA7" w14:textId="77777777" w:rsidR="00EC2668" w:rsidRPr="00EC2668" w:rsidRDefault="00EC2668" w:rsidP="00EC2668">
      <w:pPr>
        <w:numPr>
          <w:ilvl w:val="1"/>
          <w:numId w:val="27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EC2668">
        <w:rPr>
          <w:rFonts w:ascii="Times New Roman" w:hAnsi="Times New Roman" w:cs="Times New Roman"/>
          <w:sz w:val="24"/>
          <w:szCs w:val="24"/>
        </w:rPr>
        <w:t xml:space="preserve">Google </w:t>
      </w:r>
      <w:proofErr w:type="spellStart"/>
      <w:r w:rsidRPr="00EC2668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EC2668">
        <w:rPr>
          <w:rFonts w:ascii="Times New Roman" w:hAnsi="Times New Roman" w:cs="Times New Roman"/>
          <w:sz w:val="24"/>
          <w:szCs w:val="24"/>
        </w:rPr>
        <w:t xml:space="preserve"> notebook (if applicable): [link]</w:t>
      </w:r>
    </w:p>
    <w:p w14:paraId="4795C596" w14:textId="77777777" w:rsidR="00EC2668" w:rsidRPr="00B22A91" w:rsidRDefault="00EC2668" w:rsidP="00EC2668">
      <w:pPr>
        <w:spacing w:after="200"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4EEF9D8" w14:textId="77777777" w:rsidR="00E022E6" w:rsidRPr="00FA7F6E" w:rsidRDefault="00E022E6" w:rsidP="00653ABD">
      <w:pPr>
        <w:rPr>
          <w:rFonts w:ascii="Times New Roman" w:hAnsi="Times New Roman" w:cs="Times New Roman"/>
          <w:sz w:val="24"/>
          <w:szCs w:val="24"/>
        </w:rPr>
      </w:pPr>
    </w:p>
    <w:p w14:paraId="1F562539" w14:textId="77777777" w:rsidR="00653ABD" w:rsidRPr="00653ABD" w:rsidRDefault="00653ABD" w:rsidP="00653ABD">
      <w:pPr>
        <w:rPr>
          <w:rFonts w:ascii="Times New Roman" w:hAnsi="Times New Roman" w:cs="Times New Roman"/>
          <w:sz w:val="40"/>
          <w:szCs w:val="40"/>
        </w:rPr>
      </w:pPr>
    </w:p>
    <w:sectPr w:rsidR="00653ABD" w:rsidRPr="00653ABD" w:rsidSect="00AF03ED">
      <w:headerReference w:type="default" r:id="rId17"/>
      <w:pgSz w:w="12240" w:h="15840" w:code="1"/>
      <w:pgMar w:top="1080" w:right="720" w:bottom="1800" w:left="3096" w:header="108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947BDC" w14:textId="77777777" w:rsidR="00EE463B" w:rsidRDefault="00EE463B">
      <w:pPr>
        <w:spacing w:after="0" w:line="240" w:lineRule="auto"/>
      </w:pPr>
      <w:r>
        <w:separator/>
      </w:r>
    </w:p>
    <w:p w14:paraId="1A608556" w14:textId="77777777" w:rsidR="00EE463B" w:rsidRDefault="00EE463B"/>
    <w:p w14:paraId="03E7E2A0" w14:textId="77777777" w:rsidR="00EE463B" w:rsidRDefault="00EE463B"/>
  </w:endnote>
  <w:endnote w:type="continuationSeparator" w:id="0">
    <w:p w14:paraId="4C9033C7" w14:textId="77777777" w:rsidR="00EE463B" w:rsidRDefault="00EE463B">
      <w:pPr>
        <w:spacing w:after="0" w:line="240" w:lineRule="auto"/>
      </w:pPr>
      <w:r>
        <w:continuationSeparator/>
      </w:r>
    </w:p>
    <w:p w14:paraId="531F347B" w14:textId="77777777" w:rsidR="00EE463B" w:rsidRDefault="00EE463B"/>
    <w:p w14:paraId="6F2D2EB1" w14:textId="77777777" w:rsidR="00EE463B" w:rsidRDefault="00EE463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C803B0" w14:textId="7909AC00" w:rsidR="00010DAA" w:rsidRDefault="00010DAA">
    <w:pPr>
      <w:pStyle w:val="Footer"/>
    </w:pPr>
    <w:r>
      <w:rPr>
        <w:noProof/>
        <w:lang w:eastAsia="en-US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0318655A" wp14:editId="683FFF8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407670"/>
              <wp:effectExtent l="0" t="0" r="13970" b="0"/>
              <wp:wrapNone/>
              <wp:docPr id="1349517934" name="Text Box 9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du="http://schemas.microsoft.com/office/word/2023/wordml/word16du" xmlns:w16sdtfl="http://schemas.microsoft.com/office/word/2024/wordml/sdtformatlock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="http://schemas.openxmlformats.org/wordprocessingml/2006/main" xmlns:w10="urn:schemas-microsoft-com:office:word" xmlns:v="urn:schemas-microsoft-com:vml" xmlns:o="urn:schemas-microsoft-com:office:office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442DA58E" w14:textId="26352250" w:rsidR="00010DAA" w:rsidRPr="00010DAA" w:rsidRDefault="00010DAA" w:rsidP="00010DA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010DA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 xml:space="preserve">Restricted - </w:t>
                          </w:r>
                          <w:r w:rsidRPr="00010DAA">
                            <w:rPr>
                              <w:rFonts w:ascii="Aptos" w:eastAsia="Aptos" w:hAnsi="Aptos" w:cs="Times New Roman"/>
                              <w:noProof/>
                              <w:color w:val="000000"/>
                              <w:rtl/>
                            </w:rPr>
                            <w:t>مقيد</w:t>
                          </w:r>
                          <w:r w:rsidRPr="00010DA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18655A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3" type="#_x0000_t202" alt="Restricted - مقيد " style="position:absolute;left:0;text-align:left;margin-left:0;margin-top:0;width:84.4pt;height:32.1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" filled="f" stroked="f">
              <v:textbox style="mso-fit-shape-to-text:t" inset="20pt,0,0,15pt">
                <w:txbxContent>
                  <w:p w14:paraId="442DA58E" w14:textId="26352250" w:rsidR="00010DAA" w:rsidRPr="00010DAA" w:rsidRDefault="00010DAA" w:rsidP="00010DA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010DAA">
                      <w:rPr>
                        <w:rFonts w:ascii="Aptos" w:eastAsia="Aptos" w:hAnsi="Aptos" w:cs="Aptos"/>
                        <w:noProof/>
                        <w:color w:val="000000"/>
                      </w:rPr>
                      <w:t xml:space="preserve">Restricted - </w:t>
                    </w:r>
                    <w:r w:rsidRPr="00010DAA">
                      <w:rPr>
                        <w:rFonts w:ascii="Aptos" w:eastAsia="Aptos" w:hAnsi="Aptos" w:cs="Times New Roman"/>
                        <w:noProof/>
                        <w:color w:val="000000"/>
                        <w:rtl/>
                      </w:rPr>
                      <w:t>مقيد</w:t>
                    </w:r>
                    <w:r w:rsidRPr="00010DAA">
                      <w:rPr>
                        <w:rFonts w:ascii="Aptos" w:eastAsia="Aptos" w:hAnsi="Aptos" w:cs="Aptos"/>
                        <w:noProof/>
                        <w:color w:val="00000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33F840" w14:textId="44D94A18" w:rsidR="00010DAA" w:rsidRDefault="00010DAA">
    <w:pPr>
      <w:pStyle w:val="Footer"/>
    </w:pPr>
    <w:r>
      <w:rPr>
        <w:noProof/>
        <w:lang w:eastAsia="en-US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5EFC589A" wp14:editId="482D3BDC">
              <wp:simplePos x="1966595" y="945578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407670"/>
              <wp:effectExtent l="0" t="0" r="13970" b="0"/>
              <wp:wrapNone/>
              <wp:docPr id="1992261074" name="Text Box 10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du="http://schemas.microsoft.com/office/word/2023/wordml/word16du" xmlns:w16sdtfl="http://schemas.microsoft.com/office/word/2024/wordml/sdtformatlock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="http://schemas.openxmlformats.org/wordprocessingml/2006/main" xmlns:w10="urn:schemas-microsoft-com:office:word" xmlns:v="urn:schemas-microsoft-com:vml" xmlns:o="urn:schemas-microsoft-com:office:office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B208557" w14:textId="59A84E5E" w:rsidR="00010DAA" w:rsidRPr="00010DAA" w:rsidRDefault="00010DAA" w:rsidP="00010DA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010DA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 xml:space="preserve">Restricted - </w:t>
                          </w:r>
                          <w:r w:rsidRPr="00010DAA">
                            <w:rPr>
                              <w:rFonts w:ascii="Aptos" w:eastAsia="Aptos" w:hAnsi="Aptos" w:cs="Times New Roman"/>
                              <w:noProof/>
                              <w:color w:val="000000"/>
                              <w:rtl/>
                            </w:rPr>
                            <w:t>مقيد</w:t>
                          </w:r>
                          <w:r w:rsidRPr="00010DA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FC589A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4" type="#_x0000_t202" alt="Restricted - مقيد " style="position:absolute;left:0;text-align:left;margin-left:0;margin-top:0;width:84.4pt;height:32.1pt;z-index:25166438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" filled="f" stroked="f">
              <v:textbox style="mso-fit-shape-to-text:t" inset="20pt,0,0,15pt">
                <w:txbxContent>
                  <w:p w14:paraId="6B208557" w14:textId="59A84E5E" w:rsidR="00010DAA" w:rsidRPr="00010DAA" w:rsidRDefault="00010DAA" w:rsidP="00010DA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010DAA">
                      <w:rPr>
                        <w:rFonts w:ascii="Aptos" w:eastAsia="Aptos" w:hAnsi="Aptos" w:cs="Aptos"/>
                        <w:noProof/>
                        <w:color w:val="000000"/>
                      </w:rPr>
                      <w:t xml:space="preserve">Restricted - </w:t>
                    </w:r>
                    <w:r w:rsidRPr="00010DAA">
                      <w:rPr>
                        <w:rFonts w:ascii="Aptos" w:eastAsia="Aptos" w:hAnsi="Aptos" w:cs="Times New Roman"/>
                        <w:noProof/>
                        <w:color w:val="000000"/>
                        <w:rtl/>
                      </w:rPr>
                      <w:t>مقيد</w:t>
                    </w:r>
                    <w:r w:rsidRPr="00010DAA">
                      <w:rPr>
                        <w:rFonts w:ascii="Aptos" w:eastAsia="Aptos" w:hAnsi="Aptos" w:cs="Aptos"/>
                        <w:noProof/>
                        <w:color w:val="00000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ADCB09" w14:textId="729C1F55" w:rsidR="00010DAA" w:rsidRDefault="00010DAA">
    <w:pPr>
      <w:pStyle w:val="Footer"/>
    </w:pPr>
    <w:r>
      <w:rPr>
        <w:noProof/>
        <w:lang w:eastAsia="en-US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A6AF9A3" wp14:editId="7FA94E61">
              <wp:simplePos x="1966913" y="9453563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407670"/>
              <wp:effectExtent l="0" t="0" r="13970" b="0"/>
              <wp:wrapNone/>
              <wp:docPr id="786098250" name="Text Box 8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du="http://schemas.microsoft.com/office/word/2023/wordml/word16du" xmlns:w16sdtfl="http://schemas.microsoft.com/office/word/2024/wordml/sdtformatlock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="http://schemas.openxmlformats.org/wordprocessingml/2006/main" xmlns:w10="urn:schemas-microsoft-com:office:word" xmlns:v="urn:schemas-microsoft-com:vml" xmlns:o="urn:schemas-microsoft-com:office:office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2471C76" w14:textId="5D1BC94F" w:rsidR="00010DAA" w:rsidRPr="00010DAA" w:rsidRDefault="00010DAA" w:rsidP="00010DA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010DA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 xml:space="preserve">Restricted - </w:t>
                          </w:r>
                          <w:r w:rsidRPr="00010DAA">
                            <w:rPr>
                              <w:rFonts w:ascii="Aptos" w:eastAsia="Aptos" w:hAnsi="Aptos" w:cs="Times New Roman"/>
                              <w:noProof/>
                              <w:color w:val="000000"/>
                              <w:rtl/>
                            </w:rPr>
                            <w:t>مقيد</w:t>
                          </w:r>
                          <w:r w:rsidRPr="00010DA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6AF9A3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5" type="#_x0000_t202" alt="Restricted - مقيد " style="position:absolute;left:0;text-align:left;margin-left:0;margin-top:0;width:84.4pt;height:32.1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" filled="f" stroked="f">
              <v:textbox style="mso-fit-shape-to-text:t" inset="20pt,0,0,15pt">
                <w:txbxContent>
                  <w:p w14:paraId="62471C76" w14:textId="5D1BC94F" w:rsidR="00010DAA" w:rsidRPr="00010DAA" w:rsidRDefault="00010DAA" w:rsidP="00010DA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010DAA">
                      <w:rPr>
                        <w:rFonts w:ascii="Aptos" w:eastAsia="Aptos" w:hAnsi="Aptos" w:cs="Aptos"/>
                        <w:noProof/>
                        <w:color w:val="000000"/>
                      </w:rPr>
                      <w:t xml:space="preserve">Restricted - </w:t>
                    </w:r>
                    <w:r w:rsidRPr="00010DAA">
                      <w:rPr>
                        <w:rFonts w:ascii="Aptos" w:eastAsia="Aptos" w:hAnsi="Aptos" w:cs="Times New Roman"/>
                        <w:noProof/>
                        <w:color w:val="000000"/>
                        <w:rtl/>
                      </w:rPr>
                      <w:t>مقيد</w:t>
                    </w:r>
                    <w:r w:rsidRPr="00010DAA">
                      <w:rPr>
                        <w:rFonts w:ascii="Aptos" w:eastAsia="Aptos" w:hAnsi="Aptos" w:cs="Aptos"/>
                        <w:noProof/>
                        <w:color w:val="00000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A031CB" w14:textId="77777777" w:rsidR="00EE463B" w:rsidRDefault="00EE463B">
      <w:pPr>
        <w:spacing w:after="0" w:line="240" w:lineRule="auto"/>
      </w:pPr>
      <w:r>
        <w:separator/>
      </w:r>
    </w:p>
    <w:p w14:paraId="54A305C5" w14:textId="77777777" w:rsidR="00EE463B" w:rsidRDefault="00EE463B"/>
    <w:p w14:paraId="0D214C48" w14:textId="77777777" w:rsidR="00EE463B" w:rsidRDefault="00EE463B"/>
  </w:footnote>
  <w:footnote w:type="continuationSeparator" w:id="0">
    <w:p w14:paraId="098A35DC" w14:textId="77777777" w:rsidR="00EE463B" w:rsidRDefault="00EE463B">
      <w:pPr>
        <w:spacing w:after="0" w:line="240" w:lineRule="auto"/>
      </w:pPr>
      <w:r>
        <w:continuationSeparator/>
      </w:r>
    </w:p>
    <w:p w14:paraId="1640F910" w14:textId="77777777" w:rsidR="00EE463B" w:rsidRDefault="00EE463B"/>
    <w:p w14:paraId="559FA0DF" w14:textId="77777777" w:rsidR="00EE463B" w:rsidRDefault="00EE463B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6410" w:type="pct"/>
      <w:jc w:val="righ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Table of Contents Header"/>
    </w:tblPr>
    <w:tblGrid>
      <w:gridCol w:w="2088"/>
      <w:gridCol w:w="288"/>
      <w:gridCol w:w="8424"/>
    </w:tblGrid>
    <w:tr w:rsidR="00496101" w14:paraId="3522A8D6" w14:textId="77777777">
      <w:trPr>
        <w:trHeight w:hRule="exact" w:val="720"/>
        <w:jc w:val="right"/>
      </w:trPr>
      <w:tc>
        <w:tcPr>
          <w:tcW w:w="2088" w:type="dxa"/>
          <w:vAlign w:val="bottom"/>
        </w:tcPr>
        <w:p w14:paraId="400DF357" w14:textId="77777777" w:rsidR="00496101" w:rsidRDefault="00496101">
          <w:pPr>
            <w:pStyle w:val="Page"/>
          </w:pPr>
        </w:p>
      </w:tc>
      <w:tc>
        <w:tcPr>
          <w:tcW w:w="288" w:type="dxa"/>
          <w:vAlign w:val="bottom"/>
        </w:tcPr>
        <w:p w14:paraId="723D1B28" w14:textId="77777777" w:rsidR="00496101" w:rsidRDefault="00496101"/>
      </w:tc>
      <w:tc>
        <w:tcPr>
          <w:tcW w:w="8424" w:type="dxa"/>
          <w:vAlign w:val="bottom"/>
        </w:tcPr>
        <w:p w14:paraId="2D47C378" w14:textId="77777777" w:rsidR="00496101" w:rsidRDefault="00496101">
          <w:pPr>
            <w:pStyle w:val="InfoHeading"/>
          </w:pPr>
        </w:p>
      </w:tc>
    </w:tr>
    <w:tr w:rsidR="00496101" w14:paraId="643B5C9B" w14:textId="77777777">
      <w:trPr>
        <w:trHeight w:hRule="exact" w:val="86"/>
        <w:jc w:val="right"/>
      </w:trPr>
      <w:tc>
        <w:tcPr>
          <w:tcW w:w="2088" w:type="dxa"/>
          <w:shd w:val="clear" w:color="auto" w:fill="000000" w:themeFill="text1"/>
        </w:tcPr>
        <w:p w14:paraId="0DB3F635" w14:textId="77777777" w:rsidR="00496101" w:rsidRDefault="00496101">
          <w:pPr>
            <w:pStyle w:val="Header"/>
          </w:pPr>
        </w:p>
      </w:tc>
      <w:tc>
        <w:tcPr>
          <w:tcW w:w="288" w:type="dxa"/>
        </w:tcPr>
        <w:p w14:paraId="4BF90846" w14:textId="77777777" w:rsidR="00496101" w:rsidRDefault="00496101">
          <w:pPr>
            <w:pStyle w:val="Header"/>
          </w:pPr>
        </w:p>
      </w:tc>
      <w:tc>
        <w:tcPr>
          <w:tcW w:w="8424" w:type="dxa"/>
          <w:shd w:val="clear" w:color="auto" w:fill="000000" w:themeFill="text1"/>
        </w:tcPr>
        <w:p w14:paraId="2BBF4809" w14:textId="77777777" w:rsidR="00496101" w:rsidRDefault="00496101">
          <w:pPr>
            <w:pStyle w:val="Header"/>
          </w:pPr>
        </w:p>
      </w:tc>
    </w:tr>
  </w:tbl>
  <w:p w14:paraId="545C9042" w14:textId="77777777" w:rsidR="00496101" w:rsidRDefault="004961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CA81A8" w14:textId="374182D7" w:rsidR="00750B31" w:rsidRDefault="00750B31" w:rsidP="00A02E4B">
    <w:pPr>
      <w:ind w:left="-2340"/>
    </w:pPr>
    <w:r>
      <w:rPr>
        <w:noProof/>
        <w:lang w:eastAsia="en-US"/>
      </w:rPr>
      <w:drawing>
        <wp:anchor distT="0" distB="0" distL="114300" distR="114300" simplePos="0" relativeHeight="251661312" behindDoc="1" locked="0" layoutInCell="1" allowOverlap="1" wp14:anchorId="5C6E9555" wp14:editId="57A27886">
          <wp:simplePos x="0" y="0"/>
          <wp:positionH relativeFrom="column">
            <wp:posOffset>-1454785</wp:posOffset>
          </wp:positionH>
          <wp:positionV relativeFrom="paragraph">
            <wp:posOffset>-433705</wp:posOffset>
          </wp:positionV>
          <wp:extent cx="1172210" cy="654685"/>
          <wp:effectExtent l="0" t="0" r="8890" b="0"/>
          <wp:wrapTight wrapText="bothSides">
            <wp:wrapPolygon edited="0">
              <wp:start x="0" y="0"/>
              <wp:lineTo x="0" y="20741"/>
              <wp:lineTo x="21413" y="20741"/>
              <wp:lineTo x="21413" y="0"/>
              <wp:lineTo x="0" y="0"/>
            </wp:wrapPolygon>
          </wp:wrapTight>
          <wp:docPr id="779230795" name="Picture 7792307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SEU Logo 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2210" cy="6546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C82C7EF" w14:textId="5C73A0DA" w:rsidR="00966585" w:rsidRPr="00A02E4B" w:rsidRDefault="00E56E61" w:rsidP="00A02E4B">
    <w:pPr>
      <w:ind w:left="-2340"/>
      <w:rPr>
        <w:sz w:val="14"/>
        <w:szCs w:val="14"/>
      </w:rPr>
    </w:pPr>
    <w:r w:rsidRPr="00A02E4B">
      <w:rPr>
        <w:b/>
        <w:bCs/>
        <w:i/>
        <w:iCs/>
        <w:sz w:val="14"/>
        <w:szCs w:val="14"/>
      </w:rPr>
      <w:t>College of Computing and Informatics</w:t>
    </w:r>
    <w:r w:rsidR="00966585" w:rsidRPr="00A02E4B">
      <w:rPr>
        <w:noProof/>
        <w:sz w:val="14"/>
        <w:szCs w:val="14"/>
        <w:lang w:eastAsia="en-US"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88FE0B4" wp14:editId="62AC243E">
              <wp:simplePos x="0" y="0"/>
              <wp:positionH relativeFrom="column">
                <wp:posOffset>-875665</wp:posOffset>
              </wp:positionH>
              <wp:positionV relativeFrom="paragraph">
                <wp:posOffset>-8463915</wp:posOffset>
              </wp:positionV>
              <wp:extent cx="7086600" cy="0"/>
              <wp:effectExtent l="19685" t="13335" r="18415" b="34290"/>
              <wp:wrapNone/>
              <wp:docPr id="6" name="Straight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4F81BD"/>
                        </a:solidFill>
                        <a:round/>
                        <a:headEnd/>
                        <a:tailEnd/>
                      </a:ln>
                      <a:effectLst>
                        <a:outerShdw dist="20000" dir="5400000" rotWithShape="0">
                          <a:srgbClr val="80808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04400D3D" id="Straight Connector 6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8.95pt,-666.45pt" to="489.05pt,-66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" strokecolor="#4f81bd" strokeweight="2pt">
              <v:shadow on="t" opacity="24903f" origin=",.5" offset="0,.55556mm"/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6410" w:type="pct"/>
      <w:jc w:val="righ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Header Table"/>
    </w:tblPr>
    <w:tblGrid>
      <w:gridCol w:w="2088"/>
      <w:gridCol w:w="288"/>
      <w:gridCol w:w="8424"/>
    </w:tblGrid>
    <w:tr w:rsidR="00496101" w14:paraId="1A745506" w14:textId="77777777">
      <w:trPr>
        <w:trHeight w:hRule="exact" w:val="720"/>
        <w:jc w:val="right"/>
      </w:trPr>
      <w:tc>
        <w:tcPr>
          <w:tcW w:w="2088" w:type="dxa"/>
          <w:vAlign w:val="bottom"/>
        </w:tcPr>
        <w:p w14:paraId="72D0B137" w14:textId="5803AD45" w:rsidR="00496101" w:rsidRDefault="00462A92">
          <w:pPr>
            <w:pStyle w:val="Page"/>
          </w:pPr>
          <w:r>
            <w:t xml:space="preserve">Pg. </w:t>
          </w:r>
          <w:r>
            <w:fldChar w:fldCharType="begin"/>
          </w:r>
          <w:r>
            <w:instrText xml:space="preserve"> Page \# 0# </w:instrText>
          </w:r>
          <w:r>
            <w:fldChar w:fldCharType="separate"/>
          </w:r>
          <w:r w:rsidR="00A44002">
            <w:t>16</w:t>
          </w:r>
          <w:r>
            <w:fldChar w:fldCharType="end"/>
          </w:r>
        </w:p>
      </w:tc>
      <w:tc>
        <w:tcPr>
          <w:tcW w:w="288" w:type="dxa"/>
          <w:vAlign w:val="bottom"/>
        </w:tcPr>
        <w:p w14:paraId="4B2B8CFB" w14:textId="77777777" w:rsidR="00496101" w:rsidRDefault="00496101"/>
      </w:tc>
      <w:tc>
        <w:tcPr>
          <w:tcW w:w="8424" w:type="dxa"/>
          <w:vAlign w:val="bottom"/>
        </w:tcPr>
        <w:p w14:paraId="60CC58B7" w14:textId="282AB43A" w:rsidR="00496101" w:rsidRDefault="00462A92">
          <w:pPr>
            <w:pStyle w:val="InfoHeading"/>
          </w:pPr>
          <w:r>
            <w:fldChar w:fldCharType="begin"/>
          </w:r>
          <w:r>
            <w:instrText xml:space="preserve"> If </w:instrText>
          </w:r>
          <w:r w:rsidR="00982EEA">
            <w:rPr>
              <w:noProof/>
            </w:rPr>
            <w:fldChar w:fldCharType="begin"/>
          </w:r>
          <w:r w:rsidR="00982EEA">
            <w:rPr>
              <w:noProof/>
            </w:rPr>
            <w:instrText xml:space="preserve"> STYLEREF “Heading 1”  </w:instrText>
          </w:r>
          <w:r w:rsidR="00982EEA">
            <w:rPr>
              <w:noProof/>
            </w:rPr>
            <w:fldChar w:fldCharType="separate"/>
          </w:r>
          <w:r w:rsidR="00A44002">
            <w:rPr>
              <w:noProof/>
            </w:rPr>
            <w:instrText>Deliverables</w:instrText>
          </w:r>
          <w:r w:rsidR="00982EEA">
            <w:rPr>
              <w:noProof/>
            </w:rPr>
            <w:fldChar w:fldCharType="end"/>
          </w:r>
          <w:r>
            <w:instrText>&lt;&gt; “Error*” “</w:instrText>
          </w:r>
          <w:r w:rsidR="00982EEA">
            <w:rPr>
              <w:noProof/>
            </w:rPr>
            <w:fldChar w:fldCharType="begin"/>
          </w:r>
          <w:r w:rsidR="00982EEA">
            <w:rPr>
              <w:noProof/>
            </w:rPr>
            <w:instrText xml:space="preserve"> STYLEREF “Heading 1” </w:instrText>
          </w:r>
          <w:r w:rsidR="00982EEA">
            <w:rPr>
              <w:noProof/>
            </w:rPr>
            <w:fldChar w:fldCharType="separate"/>
          </w:r>
          <w:r w:rsidR="00A44002">
            <w:rPr>
              <w:noProof/>
            </w:rPr>
            <w:instrText>Deliverables</w:instrText>
          </w:r>
          <w:r w:rsidR="00982EEA">
            <w:rPr>
              <w:noProof/>
            </w:rPr>
            <w:fldChar w:fldCharType="end"/>
          </w:r>
          <w:r>
            <w:instrText xml:space="preserve"> </w:instrText>
          </w:r>
          <w:r>
            <w:fldChar w:fldCharType="separate"/>
          </w:r>
          <w:r w:rsidR="00A44002">
            <w:rPr>
              <w:noProof/>
            </w:rPr>
            <w:t xml:space="preserve">Deliverables </w:t>
          </w:r>
          <w:r>
            <w:fldChar w:fldCharType="end"/>
          </w:r>
        </w:p>
      </w:tc>
    </w:tr>
    <w:tr w:rsidR="00496101" w14:paraId="79ED1672" w14:textId="77777777">
      <w:trPr>
        <w:trHeight w:hRule="exact" w:val="86"/>
        <w:jc w:val="right"/>
      </w:trPr>
      <w:tc>
        <w:tcPr>
          <w:tcW w:w="2088" w:type="dxa"/>
          <w:shd w:val="clear" w:color="auto" w:fill="000000" w:themeFill="text1"/>
        </w:tcPr>
        <w:p w14:paraId="7BEE9A46" w14:textId="77777777" w:rsidR="00496101" w:rsidRDefault="00496101">
          <w:pPr>
            <w:rPr>
              <w:sz w:val="10"/>
            </w:rPr>
          </w:pPr>
        </w:p>
      </w:tc>
      <w:tc>
        <w:tcPr>
          <w:tcW w:w="288" w:type="dxa"/>
        </w:tcPr>
        <w:p w14:paraId="0BA15A22" w14:textId="77777777" w:rsidR="00496101" w:rsidRDefault="00496101">
          <w:pPr>
            <w:rPr>
              <w:sz w:val="10"/>
            </w:rPr>
          </w:pPr>
        </w:p>
      </w:tc>
      <w:tc>
        <w:tcPr>
          <w:tcW w:w="8424" w:type="dxa"/>
          <w:shd w:val="clear" w:color="auto" w:fill="000000" w:themeFill="text1"/>
        </w:tcPr>
        <w:p w14:paraId="480B70A4" w14:textId="77777777" w:rsidR="00496101" w:rsidRDefault="00496101">
          <w:pPr>
            <w:rPr>
              <w:sz w:val="10"/>
            </w:rPr>
          </w:pPr>
        </w:p>
      </w:tc>
    </w:tr>
  </w:tbl>
  <w:p w14:paraId="17830F93" w14:textId="77777777" w:rsidR="00496101" w:rsidRDefault="00496101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60E6EB78"/>
    <w:lvl w:ilvl="0">
      <w:start w:val="1"/>
      <w:numFmt w:val="bullet"/>
      <w:pStyle w:val="ListBullet"/>
      <w:lvlText w:val="•"/>
      <w:lvlJc w:val="left"/>
      <w:pPr>
        <w:ind w:left="576" w:hanging="288"/>
      </w:pPr>
      <w:rPr>
        <w:rFonts w:ascii="Cambria" w:hAnsi="Cambria" w:hint="default"/>
        <w:color w:val="EF4623" w:themeColor="accent1"/>
      </w:rPr>
    </w:lvl>
  </w:abstractNum>
  <w:abstractNum w:abstractNumId="1" w15:restartNumberingAfterBreak="0">
    <w:nsid w:val="02BD440B"/>
    <w:multiLevelType w:val="hybridMultilevel"/>
    <w:tmpl w:val="2AEAA558"/>
    <w:lvl w:ilvl="0" w:tplc="2520A194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07311BEA"/>
    <w:multiLevelType w:val="multilevel"/>
    <w:tmpl w:val="3B22D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23AA5"/>
    <w:multiLevelType w:val="multilevel"/>
    <w:tmpl w:val="2828E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A41BEA"/>
    <w:multiLevelType w:val="hybridMultilevel"/>
    <w:tmpl w:val="EBE093B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540097"/>
    <w:multiLevelType w:val="multilevel"/>
    <w:tmpl w:val="A996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7511F"/>
    <w:multiLevelType w:val="hybridMultilevel"/>
    <w:tmpl w:val="644E780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6946329"/>
    <w:multiLevelType w:val="multilevel"/>
    <w:tmpl w:val="C2C8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D4C51"/>
    <w:multiLevelType w:val="hybridMultilevel"/>
    <w:tmpl w:val="1360C652"/>
    <w:lvl w:ilvl="0" w:tplc="0409000F">
      <w:start w:val="1"/>
      <w:numFmt w:val="decimal"/>
      <w:lvlText w:val="%1."/>
      <w:lvlJc w:val="left"/>
      <w:pPr>
        <w:ind w:left="7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1" w:hanging="360"/>
      </w:pPr>
    </w:lvl>
    <w:lvl w:ilvl="2" w:tplc="0409001B" w:tentative="1">
      <w:start w:val="1"/>
      <w:numFmt w:val="lowerRoman"/>
      <w:lvlText w:val="%3."/>
      <w:lvlJc w:val="right"/>
      <w:pPr>
        <w:ind w:left="2151" w:hanging="180"/>
      </w:pPr>
    </w:lvl>
    <w:lvl w:ilvl="3" w:tplc="0409000F" w:tentative="1">
      <w:start w:val="1"/>
      <w:numFmt w:val="decimal"/>
      <w:lvlText w:val="%4."/>
      <w:lvlJc w:val="left"/>
      <w:pPr>
        <w:ind w:left="2871" w:hanging="360"/>
      </w:pPr>
    </w:lvl>
    <w:lvl w:ilvl="4" w:tplc="04090019" w:tentative="1">
      <w:start w:val="1"/>
      <w:numFmt w:val="lowerLetter"/>
      <w:lvlText w:val="%5."/>
      <w:lvlJc w:val="left"/>
      <w:pPr>
        <w:ind w:left="3591" w:hanging="360"/>
      </w:pPr>
    </w:lvl>
    <w:lvl w:ilvl="5" w:tplc="0409001B" w:tentative="1">
      <w:start w:val="1"/>
      <w:numFmt w:val="lowerRoman"/>
      <w:lvlText w:val="%6."/>
      <w:lvlJc w:val="right"/>
      <w:pPr>
        <w:ind w:left="4311" w:hanging="180"/>
      </w:pPr>
    </w:lvl>
    <w:lvl w:ilvl="6" w:tplc="0409000F" w:tentative="1">
      <w:start w:val="1"/>
      <w:numFmt w:val="decimal"/>
      <w:lvlText w:val="%7."/>
      <w:lvlJc w:val="left"/>
      <w:pPr>
        <w:ind w:left="5031" w:hanging="360"/>
      </w:pPr>
    </w:lvl>
    <w:lvl w:ilvl="7" w:tplc="04090019" w:tentative="1">
      <w:start w:val="1"/>
      <w:numFmt w:val="lowerLetter"/>
      <w:lvlText w:val="%8."/>
      <w:lvlJc w:val="left"/>
      <w:pPr>
        <w:ind w:left="5751" w:hanging="360"/>
      </w:pPr>
    </w:lvl>
    <w:lvl w:ilvl="8" w:tplc="0409001B" w:tentative="1">
      <w:start w:val="1"/>
      <w:numFmt w:val="lowerRoman"/>
      <w:lvlText w:val="%9."/>
      <w:lvlJc w:val="right"/>
      <w:pPr>
        <w:ind w:left="6471" w:hanging="180"/>
      </w:pPr>
    </w:lvl>
  </w:abstractNum>
  <w:abstractNum w:abstractNumId="9" w15:restartNumberingAfterBreak="0">
    <w:nsid w:val="24796DF9"/>
    <w:multiLevelType w:val="hybridMultilevel"/>
    <w:tmpl w:val="864EC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FC0216">
      <w:start w:val="1"/>
      <w:numFmt w:val="lowerLetter"/>
      <w:lvlText w:val="%2)"/>
      <w:lvlJc w:val="left"/>
      <w:pPr>
        <w:ind w:left="1440" w:hanging="360"/>
      </w:pPr>
      <w:rPr>
        <w:rFonts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710957"/>
    <w:multiLevelType w:val="hybridMultilevel"/>
    <w:tmpl w:val="433CB9C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044A04"/>
    <w:multiLevelType w:val="hybridMultilevel"/>
    <w:tmpl w:val="2BA819A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B9958AB"/>
    <w:multiLevelType w:val="multilevel"/>
    <w:tmpl w:val="2ADC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7F6A45"/>
    <w:multiLevelType w:val="multilevel"/>
    <w:tmpl w:val="0436C7FE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EF4623" w:themeColor="accent1"/>
      </w:rPr>
    </w:lvl>
    <w:lvl w:ilvl="1">
      <w:start w:val="1"/>
      <w:numFmt w:val="decimal"/>
      <w:pStyle w:val="ListNumber2"/>
      <w:suff w:val="space"/>
      <w:lvlText w:val="%1.%2"/>
      <w:lvlJc w:val="left"/>
      <w:pPr>
        <w:ind w:left="936" w:hanging="576"/>
      </w:pPr>
      <w:rPr>
        <w:rFonts w:hint="default"/>
        <w:color w:val="EF4623" w:themeColor="accent1"/>
      </w:rPr>
    </w:lvl>
    <w:lvl w:ilvl="2">
      <w:start w:val="1"/>
      <w:numFmt w:val="lowerLetter"/>
      <w:pStyle w:val="ListNumber3"/>
      <w:lvlText w:val="%3."/>
      <w:lvlJc w:val="left"/>
      <w:pPr>
        <w:ind w:left="720" w:hanging="360"/>
      </w:pPr>
      <w:rPr>
        <w:rFonts w:hint="default"/>
        <w:color w:val="EF4623" w:themeColor="accent1"/>
      </w:rPr>
    </w:lvl>
    <w:lvl w:ilvl="3">
      <w:start w:val="1"/>
      <w:numFmt w:val="lowerRoman"/>
      <w:pStyle w:val="ListNumber4"/>
      <w:lvlText w:val="%4."/>
      <w:lvlJc w:val="left"/>
      <w:pPr>
        <w:ind w:left="1080" w:hanging="360"/>
      </w:pPr>
      <w:rPr>
        <w:rFonts w:hint="default"/>
        <w:color w:val="EF4623" w:themeColor="accent1"/>
      </w:rPr>
    </w:lvl>
    <w:lvl w:ilvl="4">
      <w:start w:val="1"/>
      <w:numFmt w:val="lowerLetter"/>
      <w:pStyle w:val="ListNumber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9DB541F"/>
    <w:multiLevelType w:val="multilevel"/>
    <w:tmpl w:val="CAACC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EE13B5"/>
    <w:multiLevelType w:val="hybridMultilevel"/>
    <w:tmpl w:val="038E9900"/>
    <w:lvl w:ilvl="0" w:tplc="6A54B558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32"/>
        <w:szCs w:val="32"/>
      </w:rPr>
    </w:lvl>
    <w:lvl w:ilvl="1" w:tplc="3CA013FC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  <w:color w:val="auto"/>
      </w:rPr>
    </w:lvl>
    <w:lvl w:ilvl="2" w:tplc="08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6" w15:restartNumberingAfterBreak="0">
    <w:nsid w:val="55F84D01"/>
    <w:multiLevelType w:val="multilevel"/>
    <w:tmpl w:val="A9E06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397E8F"/>
    <w:multiLevelType w:val="multilevel"/>
    <w:tmpl w:val="9316208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FB796A"/>
    <w:multiLevelType w:val="multilevel"/>
    <w:tmpl w:val="6388B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646337"/>
    <w:multiLevelType w:val="multilevel"/>
    <w:tmpl w:val="FA68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7677D6"/>
    <w:multiLevelType w:val="hybridMultilevel"/>
    <w:tmpl w:val="D01692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8927E2"/>
    <w:multiLevelType w:val="hybridMultilevel"/>
    <w:tmpl w:val="64F8DB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D51D52"/>
    <w:multiLevelType w:val="hybridMultilevel"/>
    <w:tmpl w:val="3630547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04E3E7F"/>
    <w:multiLevelType w:val="hybridMultilevel"/>
    <w:tmpl w:val="E34C7444"/>
    <w:lvl w:ilvl="0" w:tplc="3C7CB726">
      <w:start w:val="1"/>
      <w:numFmt w:val="lowerLetter"/>
      <w:lvlText w:val="%1)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4" w15:restartNumberingAfterBreak="0">
    <w:nsid w:val="72C71C39"/>
    <w:multiLevelType w:val="hybridMultilevel"/>
    <w:tmpl w:val="C960FD86"/>
    <w:lvl w:ilvl="0" w:tplc="B67C22AC">
      <w:start w:val="1"/>
      <w:numFmt w:val="lowerLetter"/>
      <w:lvlText w:val="%1)"/>
      <w:lvlJc w:val="left"/>
      <w:pPr>
        <w:ind w:left="360" w:hanging="360"/>
      </w:pPr>
      <w:rPr>
        <w:b/>
        <w:bCs/>
      </w:rPr>
    </w:lvl>
    <w:lvl w:ilvl="1" w:tplc="FFFFFFFF">
      <w:start w:val="1"/>
      <w:numFmt w:val="lowerLetter"/>
      <w:lvlText w:val="%2)"/>
      <w:lvlJc w:val="left"/>
      <w:pPr>
        <w:ind w:left="1080" w:hanging="360"/>
      </w:pPr>
      <w:rPr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823322B"/>
    <w:multiLevelType w:val="hybridMultilevel"/>
    <w:tmpl w:val="A0D81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13"/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15"/>
  </w:num>
  <w:num w:numId="7">
    <w:abstractNumId w:val="9"/>
  </w:num>
  <w:num w:numId="8">
    <w:abstractNumId w:val="23"/>
  </w:num>
  <w:num w:numId="9">
    <w:abstractNumId w:val="1"/>
  </w:num>
  <w:num w:numId="10">
    <w:abstractNumId w:val="2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5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21"/>
  </w:num>
  <w:num w:numId="13">
    <w:abstractNumId w:val="20"/>
  </w:num>
  <w:num w:numId="14">
    <w:abstractNumId w:val="25"/>
  </w:num>
  <w:num w:numId="15">
    <w:abstractNumId w:val="10"/>
  </w:num>
  <w:num w:numId="16">
    <w:abstractNumId w:val="22"/>
  </w:num>
  <w:num w:numId="17">
    <w:abstractNumId w:val="4"/>
  </w:num>
  <w:num w:numId="18">
    <w:abstractNumId w:val="6"/>
  </w:num>
  <w:num w:numId="19">
    <w:abstractNumId w:val="11"/>
  </w:num>
  <w:num w:numId="20">
    <w:abstractNumId w:val="18"/>
  </w:num>
  <w:num w:numId="21">
    <w:abstractNumId w:val="17"/>
  </w:num>
  <w:num w:numId="22">
    <w:abstractNumId w:val="14"/>
  </w:num>
  <w:num w:numId="23">
    <w:abstractNumId w:val="16"/>
  </w:num>
  <w:num w:numId="24">
    <w:abstractNumId w:val="0"/>
  </w:num>
  <w:num w:numId="25">
    <w:abstractNumId w:val="8"/>
  </w:num>
  <w:num w:numId="26">
    <w:abstractNumId w:val="12"/>
  </w:num>
  <w:num w:numId="27">
    <w:abstractNumId w:val="3"/>
  </w:num>
  <w:num w:numId="28">
    <w:abstractNumId w:val="5"/>
  </w:num>
  <w:num w:numId="29">
    <w:abstractNumId w:val="7"/>
  </w:num>
  <w:num w:numId="30">
    <w:abstractNumId w:val="19"/>
  </w:num>
  <w:num w:numId="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Y2MTMzNjcxsjQxMTNU0lEKTi0uzszPAykwrwUAaPXxfCwAAAA="/>
  </w:docVars>
  <w:rsids>
    <w:rsidRoot w:val="00DE230E"/>
    <w:rsid w:val="00002A7D"/>
    <w:rsid w:val="0000702A"/>
    <w:rsid w:val="00010DAA"/>
    <w:rsid w:val="000116E6"/>
    <w:rsid w:val="00014E5E"/>
    <w:rsid w:val="00021E60"/>
    <w:rsid w:val="00025D9B"/>
    <w:rsid w:val="00034555"/>
    <w:rsid w:val="00040D2A"/>
    <w:rsid w:val="00043DCB"/>
    <w:rsid w:val="00047D74"/>
    <w:rsid w:val="000530C6"/>
    <w:rsid w:val="00061B9E"/>
    <w:rsid w:val="00061F18"/>
    <w:rsid w:val="00062252"/>
    <w:rsid w:val="00063E7E"/>
    <w:rsid w:val="00082E66"/>
    <w:rsid w:val="000C2281"/>
    <w:rsid w:val="000D13C0"/>
    <w:rsid w:val="000D22A0"/>
    <w:rsid w:val="000D4C6B"/>
    <w:rsid w:val="000D70D7"/>
    <w:rsid w:val="000E3EF6"/>
    <w:rsid w:val="000F1E1C"/>
    <w:rsid w:val="000F7A23"/>
    <w:rsid w:val="001119EC"/>
    <w:rsid w:val="00113C4E"/>
    <w:rsid w:val="001161BC"/>
    <w:rsid w:val="0014742D"/>
    <w:rsid w:val="001508E3"/>
    <w:rsid w:val="00153B1C"/>
    <w:rsid w:val="001779AF"/>
    <w:rsid w:val="00193FF5"/>
    <w:rsid w:val="001B1FCA"/>
    <w:rsid w:val="001B58DE"/>
    <w:rsid w:val="001B698D"/>
    <w:rsid w:val="001B6D28"/>
    <w:rsid w:val="001C53C3"/>
    <w:rsid w:val="001D6CE2"/>
    <w:rsid w:val="001E25A5"/>
    <w:rsid w:val="001E4890"/>
    <w:rsid w:val="001F7EA8"/>
    <w:rsid w:val="00206680"/>
    <w:rsid w:val="002464F7"/>
    <w:rsid w:val="00251D1B"/>
    <w:rsid w:val="00264182"/>
    <w:rsid w:val="00266E40"/>
    <w:rsid w:val="00270EA4"/>
    <w:rsid w:val="0027269F"/>
    <w:rsid w:val="00281CE6"/>
    <w:rsid w:val="0029322C"/>
    <w:rsid w:val="002B7A24"/>
    <w:rsid w:val="002D3CAE"/>
    <w:rsid w:val="002D62C8"/>
    <w:rsid w:val="002F39D9"/>
    <w:rsid w:val="00300660"/>
    <w:rsid w:val="003077D5"/>
    <w:rsid w:val="003146CB"/>
    <w:rsid w:val="003218B3"/>
    <w:rsid w:val="00341020"/>
    <w:rsid w:val="003453DB"/>
    <w:rsid w:val="00353412"/>
    <w:rsid w:val="00355819"/>
    <w:rsid w:val="003562F8"/>
    <w:rsid w:val="00386B4B"/>
    <w:rsid w:val="003A43BE"/>
    <w:rsid w:val="003A7184"/>
    <w:rsid w:val="003C0ABB"/>
    <w:rsid w:val="003C4083"/>
    <w:rsid w:val="003E7B65"/>
    <w:rsid w:val="00402BFC"/>
    <w:rsid w:val="00407799"/>
    <w:rsid w:val="0041034E"/>
    <w:rsid w:val="00417272"/>
    <w:rsid w:val="00434884"/>
    <w:rsid w:val="00440043"/>
    <w:rsid w:val="00441B70"/>
    <w:rsid w:val="004453CC"/>
    <w:rsid w:val="004627EC"/>
    <w:rsid w:val="00462A92"/>
    <w:rsid w:val="00481427"/>
    <w:rsid w:val="004840C2"/>
    <w:rsid w:val="00491C52"/>
    <w:rsid w:val="004940F1"/>
    <w:rsid w:val="00496101"/>
    <w:rsid w:val="004B0052"/>
    <w:rsid w:val="004B282F"/>
    <w:rsid w:val="004B6601"/>
    <w:rsid w:val="004B7324"/>
    <w:rsid w:val="004C0829"/>
    <w:rsid w:val="004C58F7"/>
    <w:rsid w:val="004D2E64"/>
    <w:rsid w:val="004F183C"/>
    <w:rsid w:val="004F4429"/>
    <w:rsid w:val="005035D0"/>
    <w:rsid w:val="00504F7D"/>
    <w:rsid w:val="00517329"/>
    <w:rsid w:val="0054101A"/>
    <w:rsid w:val="00542A84"/>
    <w:rsid w:val="005633D4"/>
    <w:rsid w:val="00572F7E"/>
    <w:rsid w:val="0057562B"/>
    <w:rsid w:val="0058689F"/>
    <w:rsid w:val="00587EBE"/>
    <w:rsid w:val="005A70E2"/>
    <w:rsid w:val="005B301B"/>
    <w:rsid w:val="005C1EFF"/>
    <w:rsid w:val="005C3A69"/>
    <w:rsid w:val="005D7B9B"/>
    <w:rsid w:val="005E7975"/>
    <w:rsid w:val="00620162"/>
    <w:rsid w:val="006259D8"/>
    <w:rsid w:val="006301F4"/>
    <w:rsid w:val="006307AE"/>
    <w:rsid w:val="00641C33"/>
    <w:rsid w:val="00643136"/>
    <w:rsid w:val="00645A01"/>
    <w:rsid w:val="00653ABD"/>
    <w:rsid w:val="0065553F"/>
    <w:rsid w:val="00666735"/>
    <w:rsid w:val="00670A30"/>
    <w:rsid w:val="00675688"/>
    <w:rsid w:val="00680AB6"/>
    <w:rsid w:val="00681324"/>
    <w:rsid w:val="006A22F6"/>
    <w:rsid w:val="006B1A84"/>
    <w:rsid w:val="006B390A"/>
    <w:rsid w:val="006B3DD4"/>
    <w:rsid w:val="006C007A"/>
    <w:rsid w:val="006C2975"/>
    <w:rsid w:val="006C507D"/>
    <w:rsid w:val="006C6337"/>
    <w:rsid w:val="006D4BB0"/>
    <w:rsid w:val="006D608E"/>
    <w:rsid w:val="006E459F"/>
    <w:rsid w:val="006E62B7"/>
    <w:rsid w:val="006E6989"/>
    <w:rsid w:val="006F0336"/>
    <w:rsid w:val="006F45E6"/>
    <w:rsid w:val="00712C79"/>
    <w:rsid w:val="00742E4A"/>
    <w:rsid w:val="0074611C"/>
    <w:rsid w:val="00750B31"/>
    <w:rsid w:val="00753604"/>
    <w:rsid w:val="007564BA"/>
    <w:rsid w:val="007645EF"/>
    <w:rsid w:val="00766492"/>
    <w:rsid w:val="0077027A"/>
    <w:rsid w:val="0078247D"/>
    <w:rsid w:val="00791F9A"/>
    <w:rsid w:val="00797ECC"/>
    <w:rsid w:val="007A7991"/>
    <w:rsid w:val="007B0981"/>
    <w:rsid w:val="007D5C07"/>
    <w:rsid w:val="007E0076"/>
    <w:rsid w:val="007E0D01"/>
    <w:rsid w:val="007E2442"/>
    <w:rsid w:val="007E33D4"/>
    <w:rsid w:val="007E5A4F"/>
    <w:rsid w:val="007F7DC6"/>
    <w:rsid w:val="008201BB"/>
    <w:rsid w:val="0082062D"/>
    <w:rsid w:val="00822BAC"/>
    <w:rsid w:val="00825022"/>
    <w:rsid w:val="00826590"/>
    <w:rsid w:val="008376A9"/>
    <w:rsid w:val="008429CF"/>
    <w:rsid w:val="00850687"/>
    <w:rsid w:val="00850F01"/>
    <w:rsid w:val="00852E5F"/>
    <w:rsid w:val="0086574D"/>
    <w:rsid w:val="0087050C"/>
    <w:rsid w:val="00871BBE"/>
    <w:rsid w:val="0087569E"/>
    <w:rsid w:val="00880725"/>
    <w:rsid w:val="00886113"/>
    <w:rsid w:val="00886CC4"/>
    <w:rsid w:val="008870EF"/>
    <w:rsid w:val="008A764E"/>
    <w:rsid w:val="008C5184"/>
    <w:rsid w:val="008C6FF5"/>
    <w:rsid w:val="008D6493"/>
    <w:rsid w:val="008F1BD3"/>
    <w:rsid w:val="008F4F46"/>
    <w:rsid w:val="008F5C26"/>
    <w:rsid w:val="0090421C"/>
    <w:rsid w:val="0090782B"/>
    <w:rsid w:val="00910B29"/>
    <w:rsid w:val="009113CE"/>
    <w:rsid w:val="00924450"/>
    <w:rsid w:val="00925156"/>
    <w:rsid w:val="00937F04"/>
    <w:rsid w:val="009565C2"/>
    <w:rsid w:val="00966585"/>
    <w:rsid w:val="00973AE9"/>
    <w:rsid w:val="00975C59"/>
    <w:rsid w:val="00977287"/>
    <w:rsid w:val="00982EEA"/>
    <w:rsid w:val="00986F59"/>
    <w:rsid w:val="009955B4"/>
    <w:rsid w:val="009A2761"/>
    <w:rsid w:val="009B0716"/>
    <w:rsid w:val="009B1ED1"/>
    <w:rsid w:val="009B2233"/>
    <w:rsid w:val="009D7CF0"/>
    <w:rsid w:val="009F0B17"/>
    <w:rsid w:val="009F51D0"/>
    <w:rsid w:val="00A02E4B"/>
    <w:rsid w:val="00A22D1A"/>
    <w:rsid w:val="00A23DAE"/>
    <w:rsid w:val="00A24678"/>
    <w:rsid w:val="00A2664C"/>
    <w:rsid w:val="00A34D84"/>
    <w:rsid w:val="00A34D89"/>
    <w:rsid w:val="00A424A0"/>
    <w:rsid w:val="00A44002"/>
    <w:rsid w:val="00A442D9"/>
    <w:rsid w:val="00A44BBB"/>
    <w:rsid w:val="00A779D4"/>
    <w:rsid w:val="00A829EA"/>
    <w:rsid w:val="00AA03C6"/>
    <w:rsid w:val="00AB1146"/>
    <w:rsid w:val="00AB18E2"/>
    <w:rsid w:val="00AC4254"/>
    <w:rsid w:val="00AC55E9"/>
    <w:rsid w:val="00AD41C2"/>
    <w:rsid w:val="00AD6AEF"/>
    <w:rsid w:val="00AF02D8"/>
    <w:rsid w:val="00AF03ED"/>
    <w:rsid w:val="00B01A63"/>
    <w:rsid w:val="00B023C2"/>
    <w:rsid w:val="00B0260E"/>
    <w:rsid w:val="00B17940"/>
    <w:rsid w:val="00B22A91"/>
    <w:rsid w:val="00B2574F"/>
    <w:rsid w:val="00B31E3A"/>
    <w:rsid w:val="00B32045"/>
    <w:rsid w:val="00B37DB0"/>
    <w:rsid w:val="00B418FA"/>
    <w:rsid w:val="00B4784E"/>
    <w:rsid w:val="00B52EC6"/>
    <w:rsid w:val="00B916D5"/>
    <w:rsid w:val="00B92803"/>
    <w:rsid w:val="00B92CC5"/>
    <w:rsid w:val="00BA7874"/>
    <w:rsid w:val="00BE1F25"/>
    <w:rsid w:val="00BE498F"/>
    <w:rsid w:val="00BF275B"/>
    <w:rsid w:val="00C00EF6"/>
    <w:rsid w:val="00C07525"/>
    <w:rsid w:val="00C12609"/>
    <w:rsid w:val="00C16066"/>
    <w:rsid w:val="00C160F8"/>
    <w:rsid w:val="00C27B90"/>
    <w:rsid w:val="00C36C1D"/>
    <w:rsid w:val="00C526CA"/>
    <w:rsid w:val="00C574A4"/>
    <w:rsid w:val="00C70D4A"/>
    <w:rsid w:val="00C83F40"/>
    <w:rsid w:val="00CA23E5"/>
    <w:rsid w:val="00CA6823"/>
    <w:rsid w:val="00CD1733"/>
    <w:rsid w:val="00CD4929"/>
    <w:rsid w:val="00D03167"/>
    <w:rsid w:val="00D15219"/>
    <w:rsid w:val="00D15F75"/>
    <w:rsid w:val="00D21851"/>
    <w:rsid w:val="00D27897"/>
    <w:rsid w:val="00D40038"/>
    <w:rsid w:val="00D46045"/>
    <w:rsid w:val="00D473D7"/>
    <w:rsid w:val="00D517A4"/>
    <w:rsid w:val="00D53185"/>
    <w:rsid w:val="00D568E3"/>
    <w:rsid w:val="00D670CC"/>
    <w:rsid w:val="00D707B8"/>
    <w:rsid w:val="00D9328B"/>
    <w:rsid w:val="00D93E49"/>
    <w:rsid w:val="00DA3CCA"/>
    <w:rsid w:val="00DA50D1"/>
    <w:rsid w:val="00DA7A66"/>
    <w:rsid w:val="00DC325F"/>
    <w:rsid w:val="00DD12F8"/>
    <w:rsid w:val="00DE230E"/>
    <w:rsid w:val="00DE53E3"/>
    <w:rsid w:val="00DF1B43"/>
    <w:rsid w:val="00DF2E1E"/>
    <w:rsid w:val="00DF317D"/>
    <w:rsid w:val="00DF7D58"/>
    <w:rsid w:val="00E022E6"/>
    <w:rsid w:val="00E0235E"/>
    <w:rsid w:val="00E04D79"/>
    <w:rsid w:val="00E15976"/>
    <w:rsid w:val="00E17159"/>
    <w:rsid w:val="00E36360"/>
    <w:rsid w:val="00E4549E"/>
    <w:rsid w:val="00E45BB2"/>
    <w:rsid w:val="00E51CCE"/>
    <w:rsid w:val="00E548AF"/>
    <w:rsid w:val="00E56E61"/>
    <w:rsid w:val="00E70589"/>
    <w:rsid w:val="00E70F80"/>
    <w:rsid w:val="00E7232E"/>
    <w:rsid w:val="00E8497B"/>
    <w:rsid w:val="00E8588F"/>
    <w:rsid w:val="00EA3331"/>
    <w:rsid w:val="00EC2668"/>
    <w:rsid w:val="00ED1514"/>
    <w:rsid w:val="00ED33A6"/>
    <w:rsid w:val="00EE463B"/>
    <w:rsid w:val="00EF3774"/>
    <w:rsid w:val="00F00256"/>
    <w:rsid w:val="00F05724"/>
    <w:rsid w:val="00F05B5D"/>
    <w:rsid w:val="00F10C5A"/>
    <w:rsid w:val="00F12AC6"/>
    <w:rsid w:val="00F14B36"/>
    <w:rsid w:val="00F176B8"/>
    <w:rsid w:val="00F338B2"/>
    <w:rsid w:val="00F35F96"/>
    <w:rsid w:val="00F55DC7"/>
    <w:rsid w:val="00F57F1C"/>
    <w:rsid w:val="00F63908"/>
    <w:rsid w:val="00F65B74"/>
    <w:rsid w:val="00F7788E"/>
    <w:rsid w:val="00F84D59"/>
    <w:rsid w:val="00FA2D3C"/>
    <w:rsid w:val="00FA6C85"/>
    <w:rsid w:val="00FA7F6E"/>
    <w:rsid w:val="00FB3FB6"/>
    <w:rsid w:val="00FC41D8"/>
    <w:rsid w:val="00FD1268"/>
    <w:rsid w:val="00FD2323"/>
    <w:rsid w:val="00FD7D43"/>
    <w:rsid w:val="00FE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55CC42C"/>
  <w15:docId w15:val="{4CBA3276-0916-40A3-8C5F-D6CB88FBC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404040" w:themeColor="text1" w:themeTint="BF"/>
        <w:lang w:val="en-US" w:eastAsia="ja-JP" w:bidi="ar-SA"/>
      </w:rPr>
    </w:rPrDefault>
    <w:pPrDefault>
      <w:pPr>
        <w:spacing w:after="180" w:line="33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" w:unhideWhenUsed="1" w:qFormat="1"/>
    <w:lsdException w:name="List Number 3" w:semiHidden="1" w:uiPriority="18" w:unhideWhenUsed="1"/>
    <w:lsdException w:name="List Number 4" w:semiHidden="1" w:uiPriority="18" w:unhideWhenUsed="1"/>
    <w:lsdException w:name="List Number 5" w:semiHidden="1" w:uiPriority="18" w:unhideWhenUsed="1"/>
    <w:lsdException w:name="Title" w:uiPriority="2" w:qFormat="1"/>
    <w:lsdException w:name="Closing" w:semiHidden="1" w:unhideWhenUsed="1" w:qFormat="1"/>
    <w:lsdException w:name="Signature" w:semiHidden="1" w:uiPriority="9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0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1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7799"/>
  </w:style>
  <w:style w:type="paragraph" w:styleId="Heading1">
    <w:name w:val="heading 1"/>
    <w:basedOn w:val="Normal"/>
    <w:next w:val="Normal"/>
    <w:link w:val="Heading1Char"/>
    <w:uiPriority w:val="1"/>
    <w:qFormat/>
    <w:pPr>
      <w:pageBreakBefore/>
      <w:pBdr>
        <w:bottom w:val="single" w:sz="8" w:space="1" w:color="auto"/>
      </w:pBdr>
      <w:spacing w:before="480" w:after="120" w:line="240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4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  <w:ind w:left="29" w:right="144"/>
    </w:pPr>
    <w:rPr>
      <w:color w:val="EF4623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EF4623" w:themeColor="accent1"/>
    </w:rPr>
  </w:style>
  <w:style w:type="paragraph" w:styleId="Subtitle">
    <w:name w:val="Subtitle"/>
    <w:basedOn w:val="Normal"/>
    <w:next w:val="Normal"/>
    <w:link w:val="SubtitleChar"/>
    <w:uiPriority w:val="3"/>
    <w:unhideWhenUsed/>
    <w:qFormat/>
    <w:pPr>
      <w:numPr>
        <w:ilvl w:val="1"/>
      </w:numPr>
      <w:spacing w:before="40" w:after="160" w:line="288" w:lineRule="auto"/>
      <w:ind w:left="72"/>
    </w:pPr>
    <w:rPr>
      <w:rFonts w:asciiTheme="majorHAnsi" w:eastAsiaTheme="majorEastAsia" w:hAnsiTheme="majorHAnsi" w:cstheme="majorBidi"/>
      <w:b/>
      <w:bCs/>
      <w:caps/>
      <w:color w:val="000000" w:themeColor="text1"/>
      <w:kern w:val="20"/>
      <w:sz w:val="60"/>
    </w:rPr>
  </w:style>
  <w:style w:type="paragraph" w:customStyle="1" w:styleId="Graphic">
    <w:name w:val="Graphic"/>
    <w:basedOn w:val="Normal"/>
    <w:uiPriority w:val="99"/>
    <w:pPr>
      <w:spacing w:after="80" w:line="240" w:lineRule="auto"/>
      <w:jc w:val="center"/>
    </w:pPr>
  </w:style>
  <w:style w:type="paragraph" w:styleId="Header">
    <w:name w:val="header"/>
    <w:basedOn w:val="Normal"/>
    <w:link w:val="HeaderChar"/>
    <w:uiPriority w:val="99"/>
    <w:qFormat/>
    <w:pPr>
      <w:spacing w:after="38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color w:val="404040" w:themeColor="text1" w:themeTint="BF"/>
      <w:sz w:val="20"/>
    </w:rPr>
  </w:style>
  <w:style w:type="table" w:styleId="TableGrid">
    <w:name w:val="Table Grid"/>
    <w:basedOn w:val="TableNormal"/>
    <w:uiPriority w:val="39"/>
    <w:pPr>
      <w:spacing w:before="120" w:after="120" w:line="240" w:lineRule="auto"/>
      <w:ind w:left="115" w:right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paragraph" w:customStyle="1" w:styleId="InfoHeading">
    <w:name w:val="Info Heading"/>
    <w:basedOn w:val="Normal"/>
    <w:uiPriority w:val="2"/>
    <w:qFormat/>
    <w:pPr>
      <w:spacing w:after="60" w:line="240" w:lineRule="auto"/>
      <w:ind w:left="29" w:right="29"/>
      <w:jc w:val="right"/>
    </w:pPr>
    <w:rPr>
      <w:b/>
      <w:bCs/>
      <w:color w:val="EF4623" w:themeColor="accent1"/>
      <w:sz w:val="36"/>
    </w:rPr>
  </w:style>
  <w:style w:type="paragraph" w:customStyle="1" w:styleId="Page">
    <w:name w:val="Page"/>
    <w:basedOn w:val="Normal"/>
    <w:next w:val="Normal"/>
    <w:uiPriority w:val="99"/>
    <w:unhideWhenUsed/>
    <w:qFormat/>
    <w:pPr>
      <w:spacing w:after="40" w:line="240" w:lineRule="auto"/>
    </w:pPr>
    <w:rPr>
      <w:noProof/>
      <w:color w:val="000000" w:themeColor="text1"/>
      <w:sz w:val="36"/>
    </w:rPr>
  </w:style>
  <w:style w:type="paragraph" w:styleId="Title">
    <w:name w:val="Title"/>
    <w:basedOn w:val="Normal"/>
    <w:next w:val="Normal"/>
    <w:link w:val="TitleChar"/>
    <w:uiPriority w:val="2"/>
    <w:qFormat/>
    <w:pPr>
      <w:spacing w:after="40" w:line="240" w:lineRule="auto"/>
    </w:pPr>
    <w:rPr>
      <w:rFonts w:asciiTheme="majorHAnsi" w:eastAsiaTheme="majorEastAsia" w:hAnsiTheme="majorHAnsi" w:cstheme="majorBidi"/>
      <w:b/>
      <w:bCs/>
      <w:color w:val="EF4623" w:themeColor="accent1"/>
      <w:sz w:val="200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b/>
      <w:bCs/>
      <w:color w:val="EF4623" w:themeColor="accent1"/>
      <w:sz w:val="20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</w:rPr>
  </w:style>
  <w:style w:type="character" w:styleId="Strong">
    <w:name w:val="Strong"/>
    <w:basedOn w:val="DefaultParagraphFont"/>
    <w:uiPriority w:val="10"/>
    <w:qFormat/>
    <w:rPr>
      <w:b/>
      <w:bCs/>
    </w:rPr>
  </w:style>
  <w:style w:type="character" w:customStyle="1" w:styleId="SubtitleChar">
    <w:name w:val="Subtitle Char"/>
    <w:basedOn w:val="DefaultParagraphFont"/>
    <w:link w:val="Subtitle"/>
    <w:uiPriority w:val="3"/>
    <w:rPr>
      <w:rFonts w:asciiTheme="majorHAnsi" w:eastAsiaTheme="majorEastAsia" w:hAnsiTheme="majorHAnsi" w:cstheme="majorBidi"/>
      <w:b/>
      <w:bCs/>
      <w:caps/>
      <w:color w:val="000000" w:themeColor="text1"/>
      <w:kern w:val="20"/>
      <w:sz w:val="60"/>
    </w:rPr>
  </w:style>
  <w:style w:type="paragraph" w:customStyle="1" w:styleId="Abstract">
    <w:name w:val="Abstract"/>
    <w:basedOn w:val="Normal"/>
    <w:uiPriority w:val="3"/>
    <w:qFormat/>
    <w:pPr>
      <w:spacing w:before="360" w:after="480" w:line="360" w:lineRule="auto"/>
    </w:pPr>
    <w:rPr>
      <w:i/>
      <w:iCs/>
      <w:color w:val="EF4623" w:themeColor="accent1"/>
      <w:kern w:val="20"/>
      <w:sz w:val="28"/>
    </w:rPr>
  </w:style>
  <w:style w:type="paragraph" w:styleId="NoSpacing">
    <w:name w:val="No Spacing"/>
    <w:link w:val="NoSpacingChar"/>
    <w:uiPriority w:val="1"/>
    <w:unhideWhenUsed/>
    <w:qFormat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underscore" w:pos="8424"/>
      </w:tabs>
      <w:spacing w:before="40" w:after="100" w:line="288" w:lineRule="auto"/>
    </w:pPr>
    <w:rPr>
      <w:noProof/>
      <w:kern w:val="20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b/>
      <w:bCs/>
      <w:color w:val="000000" w:themeColor="text1"/>
      <w:sz w:val="40"/>
    </w:rPr>
  </w:style>
  <w:style w:type="paragraph" w:styleId="TOCHeading">
    <w:name w:val="TOC Heading"/>
    <w:basedOn w:val="Heading1"/>
    <w:next w:val="Normal"/>
    <w:uiPriority w:val="39"/>
    <w:unhideWhenUsed/>
    <w:qFormat/>
    <w:pPr>
      <w:pBdr>
        <w:bottom w:val="none" w:sz="0" w:space="0" w:color="auto"/>
      </w:pBdr>
      <w:spacing w:before="0" w:after="360"/>
      <w:outlineLvl w:val="9"/>
    </w:pPr>
    <w:rPr>
      <w:color w:val="EF4623" w:themeColor="accent1"/>
      <w:kern w:val="20"/>
      <w:sz w:val="44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Quote">
    <w:name w:val="Quote"/>
    <w:basedOn w:val="Normal"/>
    <w:next w:val="Normal"/>
    <w:link w:val="QuoteChar"/>
    <w:uiPriority w:val="1"/>
    <w:unhideWhenUsed/>
    <w:qFormat/>
    <w:pPr>
      <w:spacing w:before="240" w:after="240" w:line="288" w:lineRule="auto"/>
    </w:pPr>
    <w:rPr>
      <w:i/>
      <w:iCs/>
      <w:color w:val="EF4623" w:themeColor="accent1"/>
      <w:kern w:val="20"/>
      <w:sz w:val="24"/>
    </w:rPr>
  </w:style>
  <w:style w:type="character" w:customStyle="1" w:styleId="QuoteChar">
    <w:name w:val="Quote Char"/>
    <w:basedOn w:val="DefaultParagraphFont"/>
    <w:link w:val="Quote"/>
    <w:uiPriority w:val="1"/>
    <w:rPr>
      <w:i/>
      <w:iCs/>
      <w:color w:val="EF4623" w:themeColor="accent1"/>
      <w:kern w:val="20"/>
      <w:sz w:val="24"/>
    </w:rPr>
  </w:style>
  <w:style w:type="paragraph" w:styleId="Signature">
    <w:name w:val="Signature"/>
    <w:basedOn w:val="Normal"/>
    <w:link w:val="SignatureChar"/>
    <w:uiPriority w:val="9"/>
    <w:unhideWhenUsed/>
    <w:qFormat/>
    <w:pPr>
      <w:spacing w:before="720" w:after="0" w:line="312" w:lineRule="auto"/>
      <w:contextualSpacing/>
    </w:pPr>
    <w:rPr>
      <w:color w:val="595959" w:themeColor="text1" w:themeTint="A6"/>
      <w:kern w:val="20"/>
    </w:rPr>
  </w:style>
  <w:style w:type="character" w:customStyle="1" w:styleId="SignatureChar">
    <w:name w:val="Signature Char"/>
    <w:basedOn w:val="DefaultParagraphFont"/>
    <w:link w:val="Signature"/>
    <w:uiPriority w:val="9"/>
    <w:rPr>
      <w:color w:val="595959" w:themeColor="text1" w:themeTint="A6"/>
      <w:kern w:val="20"/>
    </w:rPr>
  </w:style>
  <w:style w:type="character" w:customStyle="1" w:styleId="NoSpacingChar">
    <w:name w:val="No Spacing Char"/>
    <w:basedOn w:val="DefaultParagraphFont"/>
    <w:link w:val="NoSpacing"/>
    <w:uiPriority w:val="1"/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spacing w:before="40" w:after="40" w:line="288" w:lineRule="auto"/>
    </w:pPr>
    <w:rPr>
      <w:color w:val="595959" w:themeColor="text1" w:themeTint="A6"/>
      <w:kern w:val="20"/>
    </w:rPr>
  </w:style>
  <w:style w:type="paragraph" w:styleId="ListNumber">
    <w:name w:val="List Number"/>
    <w:basedOn w:val="Normal"/>
    <w:uiPriority w:val="1"/>
    <w:unhideWhenUsed/>
    <w:qFormat/>
    <w:pPr>
      <w:numPr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ListNumber2">
    <w:name w:val="List Number 2"/>
    <w:basedOn w:val="Normal"/>
    <w:uiPriority w:val="1"/>
    <w:unhideWhenUsed/>
    <w:qFormat/>
    <w:pPr>
      <w:numPr>
        <w:ilvl w:val="1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ListNumber3">
    <w:name w:val="List Number 3"/>
    <w:basedOn w:val="Normal"/>
    <w:uiPriority w:val="18"/>
    <w:unhideWhenUsed/>
    <w:pPr>
      <w:numPr>
        <w:ilvl w:val="2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ListNumber4">
    <w:name w:val="List Number 4"/>
    <w:basedOn w:val="Normal"/>
    <w:uiPriority w:val="18"/>
    <w:unhideWhenUsed/>
    <w:pPr>
      <w:numPr>
        <w:ilvl w:val="3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ListNumber5">
    <w:name w:val="List Number 5"/>
    <w:basedOn w:val="Normal"/>
    <w:uiPriority w:val="18"/>
    <w:unhideWhenUsed/>
    <w:pPr>
      <w:numPr>
        <w:ilvl w:val="4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table" w:customStyle="1" w:styleId="FinancialTable">
    <w:name w:val="Financial Table"/>
    <w:basedOn w:val="TableNormal"/>
    <w:uiPriority w:val="99"/>
    <w:pPr>
      <w:spacing w:before="60" w:after="6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24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left w:w="72" w:type="dxa"/>
        <w:right w:w="72" w:type="dxa"/>
      </w:tblCellMar>
    </w:tblPr>
    <w:tblStylePr w:type="firstRow">
      <w:pPr>
        <w:wordWrap/>
        <w:spacing w:beforeLines="0" w:before="40" w:beforeAutospacing="0" w:afterLines="0" w:after="40" w:afterAutospacing="0"/>
        <w:jc w:val="left"/>
      </w:pPr>
      <w:rPr>
        <w:rFonts w:asciiTheme="majorHAnsi" w:hAnsiTheme="majorHAnsi"/>
        <w:b/>
        <w:i w:val="0"/>
        <w:caps w:val="0"/>
        <w:smallCaps w:val="0"/>
        <w:color w:val="000000" w:themeColor="text1"/>
        <w:sz w:val="22"/>
      </w:rPr>
    </w:tblStylePr>
    <w:tblStylePr w:type="firstCol">
      <w:rPr>
        <w:b/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ableTextDecimal">
    <w:name w:val="Table Text Decimal"/>
    <w:basedOn w:val="Normal"/>
    <w:uiPriority w:val="1"/>
    <w:qFormat/>
    <w:pPr>
      <w:tabs>
        <w:tab w:val="decimal" w:pos="869"/>
      </w:tabs>
      <w:spacing w:before="60" w:after="60" w:line="240" w:lineRule="auto"/>
    </w:pPr>
  </w:style>
  <w:style w:type="paragraph" w:customStyle="1" w:styleId="TableText">
    <w:name w:val="Table Text"/>
    <w:basedOn w:val="Normal"/>
    <w:uiPriority w:val="1"/>
    <w:qFormat/>
    <w:pPr>
      <w:spacing w:before="60" w:after="60" w:line="240" w:lineRule="auto"/>
    </w:pPr>
  </w:style>
  <w:style w:type="paragraph" w:customStyle="1" w:styleId="Organization">
    <w:name w:val="Organization"/>
    <w:basedOn w:val="Normal"/>
    <w:uiPriority w:val="2"/>
    <w:qFormat/>
    <w:pPr>
      <w:spacing w:after="60" w:line="240" w:lineRule="auto"/>
      <w:ind w:left="29" w:right="29"/>
    </w:pPr>
    <w:rPr>
      <w:b/>
      <w:bCs/>
      <w:color w:val="EF4623" w:themeColor="accent1"/>
      <w:sz w:val="36"/>
    </w:rPr>
  </w:style>
  <w:style w:type="paragraph" w:styleId="ListParagraph">
    <w:name w:val="List Paragraph"/>
    <w:basedOn w:val="Normal"/>
    <w:uiPriority w:val="34"/>
    <w:qFormat/>
    <w:rsid w:val="001B698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52E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4B0052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A442D9"/>
  </w:style>
  <w:style w:type="character" w:customStyle="1" w:styleId="b">
    <w:name w:val="ͼb"/>
    <w:basedOn w:val="DefaultParagraphFont"/>
    <w:rsid w:val="00A442D9"/>
  </w:style>
  <w:style w:type="paragraph" w:customStyle="1" w:styleId="font-claude-response-body">
    <w:name w:val="font-claude-response-body"/>
    <w:basedOn w:val="Normal"/>
    <w:rsid w:val="00EC26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paragraph" w:customStyle="1" w:styleId="IT">
    <w:name w:val="IT"/>
    <w:basedOn w:val="ListBullet"/>
    <w:qFormat/>
    <w:rsid w:val="008201BB"/>
    <w:pPr>
      <w:numPr>
        <w:numId w:val="0"/>
      </w:numPr>
      <w:spacing w:before="160" w:after="0" w:line="360" w:lineRule="auto"/>
      <w:jc w:val="both"/>
    </w:pPr>
    <w:rPr>
      <w:rFonts w:ascii="Times New Roman" w:hAnsi="Times New Roman" w:cs="Times New Roman"/>
      <w:color w:val="auto"/>
      <w:sz w:val="24"/>
      <w:szCs w:val="24"/>
    </w:rPr>
  </w:style>
  <w:style w:type="table" w:styleId="GridTable3-Accent1">
    <w:name w:val="Grid Table 3 Accent 1"/>
    <w:basedOn w:val="TableNormal"/>
    <w:uiPriority w:val="48"/>
    <w:rsid w:val="0082062D"/>
    <w:pPr>
      <w:spacing w:after="0" w:line="240" w:lineRule="auto"/>
    </w:pPr>
    <w:tblPr>
      <w:tblStyleRowBandSize w:val="1"/>
      <w:tblStyleColBandSize w:val="1"/>
      <w:tblBorders>
        <w:top w:val="single" w:sz="4" w:space="0" w:color="F58F7A" w:themeColor="accent1" w:themeTint="99"/>
        <w:left w:val="single" w:sz="4" w:space="0" w:color="F58F7A" w:themeColor="accent1" w:themeTint="99"/>
        <w:bottom w:val="single" w:sz="4" w:space="0" w:color="F58F7A" w:themeColor="accent1" w:themeTint="99"/>
        <w:right w:val="single" w:sz="4" w:space="0" w:color="F58F7A" w:themeColor="accent1" w:themeTint="99"/>
        <w:insideH w:val="single" w:sz="4" w:space="0" w:color="F58F7A" w:themeColor="accent1" w:themeTint="99"/>
        <w:insideV w:val="single" w:sz="4" w:space="0" w:color="F58F7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D9D2" w:themeFill="accent1" w:themeFillTint="33"/>
      </w:tcPr>
    </w:tblStylePr>
    <w:tblStylePr w:type="band1Horz">
      <w:tblPr/>
      <w:tcPr>
        <w:shd w:val="clear" w:color="auto" w:fill="FBD9D2" w:themeFill="accent1" w:themeFillTint="33"/>
      </w:tcPr>
    </w:tblStylePr>
    <w:tblStylePr w:type="neCell">
      <w:tblPr/>
      <w:tcPr>
        <w:tcBorders>
          <w:bottom w:val="single" w:sz="4" w:space="0" w:color="F58F7A" w:themeColor="accent1" w:themeTint="99"/>
        </w:tcBorders>
      </w:tcPr>
    </w:tblStylePr>
    <w:tblStylePr w:type="nwCell">
      <w:tblPr/>
      <w:tcPr>
        <w:tcBorders>
          <w:bottom w:val="single" w:sz="4" w:space="0" w:color="F58F7A" w:themeColor="accent1" w:themeTint="99"/>
        </w:tcBorders>
      </w:tcPr>
    </w:tblStylePr>
    <w:tblStylePr w:type="seCell">
      <w:tblPr/>
      <w:tcPr>
        <w:tcBorders>
          <w:top w:val="single" w:sz="4" w:space="0" w:color="F58F7A" w:themeColor="accent1" w:themeTint="99"/>
        </w:tcBorders>
      </w:tcPr>
    </w:tblStylePr>
    <w:tblStylePr w:type="swCell">
      <w:tblPr/>
      <w:tcPr>
        <w:tcBorders>
          <w:top w:val="single" w:sz="4" w:space="0" w:color="F58F7A" w:themeColor="accen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062D"/>
    <w:pPr>
      <w:spacing w:after="0" w:line="240" w:lineRule="auto"/>
    </w:pPr>
    <w:rPr>
      <w:color w:val="BF2B0E" w:themeColor="accent1" w:themeShade="BF"/>
    </w:rPr>
    <w:tblPr>
      <w:tblStyleRowBandSize w:val="1"/>
      <w:tblStyleColBandSize w:val="1"/>
      <w:tblBorders>
        <w:top w:val="single" w:sz="4" w:space="0" w:color="F58F7A" w:themeColor="accent1" w:themeTint="99"/>
        <w:left w:val="single" w:sz="4" w:space="0" w:color="F58F7A" w:themeColor="accent1" w:themeTint="99"/>
        <w:bottom w:val="single" w:sz="4" w:space="0" w:color="F58F7A" w:themeColor="accent1" w:themeTint="99"/>
        <w:right w:val="single" w:sz="4" w:space="0" w:color="F58F7A" w:themeColor="accent1" w:themeTint="99"/>
        <w:insideH w:val="single" w:sz="4" w:space="0" w:color="F58F7A" w:themeColor="accent1" w:themeTint="99"/>
        <w:insideV w:val="single" w:sz="4" w:space="0" w:color="F58F7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D9D2" w:themeFill="accent1" w:themeFillTint="33"/>
      </w:tcPr>
    </w:tblStylePr>
    <w:tblStylePr w:type="band1Horz">
      <w:tblPr/>
      <w:tcPr>
        <w:shd w:val="clear" w:color="auto" w:fill="FBD9D2" w:themeFill="accent1" w:themeFillTint="33"/>
      </w:tcPr>
    </w:tblStylePr>
    <w:tblStylePr w:type="neCell">
      <w:tblPr/>
      <w:tcPr>
        <w:tcBorders>
          <w:bottom w:val="single" w:sz="4" w:space="0" w:color="F58F7A" w:themeColor="accent1" w:themeTint="99"/>
        </w:tcBorders>
      </w:tcPr>
    </w:tblStylePr>
    <w:tblStylePr w:type="nwCell">
      <w:tblPr/>
      <w:tcPr>
        <w:tcBorders>
          <w:bottom w:val="single" w:sz="4" w:space="0" w:color="F58F7A" w:themeColor="accent1" w:themeTint="99"/>
        </w:tcBorders>
      </w:tcPr>
    </w:tblStylePr>
    <w:tblStylePr w:type="seCell">
      <w:tblPr/>
      <w:tcPr>
        <w:tcBorders>
          <w:top w:val="single" w:sz="4" w:space="0" w:color="F58F7A" w:themeColor="accent1" w:themeTint="99"/>
        </w:tcBorders>
      </w:tcPr>
    </w:tblStylePr>
    <w:tblStylePr w:type="swCell">
      <w:tblPr/>
      <w:tcPr>
        <w:tcBorders>
          <w:top w:val="single" w:sz="4" w:space="0" w:color="F58F7A" w:themeColor="accent1" w:themeTint="99"/>
        </w:tcBorders>
      </w:tcPr>
    </w:tblStylePr>
  </w:style>
  <w:style w:type="table" w:styleId="GridTable6Colorful-Accent1">
    <w:name w:val="Grid Table 6 Colorful Accent 1"/>
    <w:basedOn w:val="TableNormal"/>
    <w:uiPriority w:val="51"/>
    <w:rsid w:val="0082062D"/>
    <w:pPr>
      <w:spacing w:after="0" w:line="240" w:lineRule="auto"/>
    </w:pPr>
    <w:rPr>
      <w:color w:val="BF2B0E" w:themeColor="accent1" w:themeShade="BF"/>
    </w:rPr>
    <w:tblPr>
      <w:tblStyleRowBandSize w:val="1"/>
      <w:tblStyleColBandSize w:val="1"/>
      <w:tblBorders>
        <w:top w:val="single" w:sz="4" w:space="0" w:color="F58F7A" w:themeColor="accent1" w:themeTint="99"/>
        <w:left w:val="single" w:sz="4" w:space="0" w:color="F58F7A" w:themeColor="accent1" w:themeTint="99"/>
        <w:bottom w:val="single" w:sz="4" w:space="0" w:color="F58F7A" w:themeColor="accent1" w:themeTint="99"/>
        <w:right w:val="single" w:sz="4" w:space="0" w:color="F58F7A" w:themeColor="accent1" w:themeTint="99"/>
        <w:insideH w:val="single" w:sz="4" w:space="0" w:color="F58F7A" w:themeColor="accent1" w:themeTint="99"/>
        <w:insideV w:val="single" w:sz="4" w:space="0" w:color="F58F7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58F7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58F7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9D2" w:themeFill="accent1" w:themeFillTint="33"/>
      </w:tcPr>
    </w:tblStylePr>
    <w:tblStylePr w:type="band1Horz">
      <w:tblPr/>
      <w:tcPr>
        <w:shd w:val="clear" w:color="auto" w:fill="FBD9D2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8206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D9D2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462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462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F462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F4623" w:themeFill="accent1"/>
      </w:tcPr>
    </w:tblStylePr>
    <w:tblStylePr w:type="band1Vert">
      <w:tblPr/>
      <w:tcPr>
        <w:shd w:val="clear" w:color="auto" w:fill="F8B4A6" w:themeFill="accent1" w:themeFillTint="66"/>
      </w:tcPr>
    </w:tblStylePr>
    <w:tblStylePr w:type="band1Horz">
      <w:tblPr/>
      <w:tcPr>
        <w:shd w:val="clear" w:color="auto" w:fill="F8B4A6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0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0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92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210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18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2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10" Type="http://schemas.openxmlformats.org/officeDocument/2006/relationships/header" Target="header1.xml"/><Relationship Id="rId19" Type="http://schemas.openxmlformats.org/officeDocument/2006/relationships/glossaryDocument" Target="glossary/document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ime\AppData\Roaming\Microsoft\Templates\Annual%20report%20(Red%20and%20Black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491ECBAB2F14EFFBE49B74776B760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234748-4660-450D-9022-55174C23A896}"/>
      </w:docPartPr>
      <w:docPartBody>
        <w:p w:rsidR="008A4AE7" w:rsidRDefault="00695677">
          <w:pPr>
            <w:pStyle w:val="B491ECBAB2F14EFFBE49B74776B760F8"/>
          </w:pPr>
          <w:r>
            <w:t>Annual Report</w:t>
          </w:r>
        </w:p>
      </w:docPartBody>
    </w:docPart>
    <w:docPart>
      <w:docPartPr>
        <w:name w:val="ABA4E856757C43F09EB4041128DDA0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D7D30B-BA94-480A-B081-9D1EECDE1D7A}"/>
      </w:docPartPr>
      <w:docPartBody>
        <w:p w:rsidR="008A4AE7" w:rsidRDefault="00695677">
          <w:pPr>
            <w:pStyle w:val="ABA4E856757C43F09EB4041128DDA0A9"/>
          </w:pPr>
          <w:r>
            <w:t>FY [Year]</w:t>
          </w:r>
        </w:p>
      </w:docPartBody>
    </w:docPart>
    <w:docPart>
      <w:docPartPr>
        <w:name w:val="BF71855941A1427E8373CCD94C73EB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975E6-8A30-4EDD-82D6-DCAD6F7905D2}"/>
      </w:docPartPr>
      <w:docPartBody>
        <w:p w:rsidR="008A4AE7" w:rsidRDefault="00695677">
          <w:pPr>
            <w:pStyle w:val="BF71855941A1427E8373CCD94C73EBF2"/>
          </w:pPr>
          <w:r>
            <w:t>[Add a quote here from one of your company executives or use this space for a brief summary of the document content.]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60E6EB78"/>
    <w:lvl w:ilvl="0">
      <w:start w:val="1"/>
      <w:numFmt w:val="bullet"/>
      <w:pStyle w:val="ListBullet"/>
      <w:lvlText w:val="•"/>
      <w:lvlJc w:val="left"/>
      <w:pPr>
        <w:ind w:left="576" w:hanging="288"/>
      </w:pPr>
      <w:rPr>
        <w:rFonts w:ascii="Cambria" w:hAnsi="Cambria" w:hint="default"/>
        <w:color w:val="5B9BD5" w:themeColor="accent1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ACF"/>
    <w:rsid w:val="00046943"/>
    <w:rsid w:val="00051231"/>
    <w:rsid w:val="00096A42"/>
    <w:rsid w:val="000F7A23"/>
    <w:rsid w:val="001111BC"/>
    <w:rsid w:val="0011571B"/>
    <w:rsid w:val="00125B68"/>
    <w:rsid w:val="001876E6"/>
    <w:rsid w:val="001A632E"/>
    <w:rsid w:val="001C2A16"/>
    <w:rsid w:val="002A69BE"/>
    <w:rsid w:val="002C763B"/>
    <w:rsid w:val="00324ACF"/>
    <w:rsid w:val="00351A43"/>
    <w:rsid w:val="00461B18"/>
    <w:rsid w:val="004A7EE6"/>
    <w:rsid w:val="004E5C8C"/>
    <w:rsid w:val="005443A0"/>
    <w:rsid w:val="00552B73"/>
    <w:rsid w:val="005674E7"/>
    <w:rsid w:val="0057562B"/>
    <w:rsid w:val="005C175D"/>
    <w:rsid w:val="005E024E"/>
    <w:rsid w:val="005E6AEF"/>
    <w:rsid w:val="006400C0"/>
    <w:rsid w:val="00660EF5"/>
    <w:rsid w:val="00695677"/>
    <w:rsid w:val="006D7F43"/>
    <w:rsid w:val="006E01F5"/>
    <w:rsid w:val="006E2B58"/>
    <w:rsid w:val="00737F6A"/>
    <w:rsid w:val="008A4AE7"/>
    <w:rsid w:val="00900C2A"/>
    <w:rsid w:val="00902777"/>
    <w:rsid w:val="00925156"/>
    <w:rsid w:val="00977680"/>
    <w:rsid w:val="009955B4"/>
    <w:rsid w:val="009A2761"/>
    <w:rsid w:val="00A53609"/>
    <w:rsid w:val="00A90B6D"/>
    <w:rsid w:val="00AC3A9C"/>
    <w:rsid w:val="00AC55E9"/>
    <w:rsid w:val="00AD54E3"/>
    <w:rsid w:val="00B023C2"/>
    <w:rsid w:val="00B1289C"/>
    <w:rsid w:val="00B4602D"/>
    <w:rsid w:val="00BF275B"/>
    <w:rsid w:val="00C16066"/>
    <w:rsid w:val="00C346F5"/>
    <w:rsid w:val="00C40158"/>
    <w:rsid w:val="00C77297"/>
    <w:rsid w:val="00CC6F9F"/>
    <w:rsid w:val="00CD58F0"/>
    <w:rsid w:val="00CE38B6"/>
    <w:rsid w:val="00D248BA"/>
    <w:rsid w:val="00D40038"/>
    <w:rsid w:val="00D56FB7"/>
    <w:rsid w:val="00D57C07"/>
    <w:rsid w:val="00D93E49"/>
    <w:rsid w:val="00DC401B"/>
    <w:rsid w:val="00E552F8"/>
    <w:rsid w:val="00E70F80"/>
    <w:rsid w:val="00E9596B"/>
    <w:rsid w:val="00F00256"/>
    <w:rsid w:val="00F1235E"/>
    <w:rsid w:val="00F64854"/>
    <w:rsid w:val="00FA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before="40" w:after="40" w:line="288" w:lineRule="auto"/>
    </w:pPr>
    <w:rPr>
      <w:color w:val="595959" w:themeColor="text1" w:themeTint="A6"/>
      <w:kern w:val="20"/>
      <w:sz w:val="20"/>
      <w:lang w:val="en-US" w:eastAsia="en-US"/>
    </w:rPr>
  </w:style>
  <w:style w:type="character" w:styleId="Strong">
    <w:name w:val="Strong"/>
    <w:basedOn w:val="DefaultParagraphFont"/>
    <w:uiPriority w:val="10"/>
    <w:qFormat/>
    <w:rPr>
      <w:b/>
      <w:bCs/>
    </w:rPr>
  </w:style>
  <w:style w:type="paragraph" w:customStyle="1" w:styleId="B491ECBAB2F14EFFBE49B74776B760F8">
    <w:name w:val="B491ECBAB2F14EFFBE49B74776B760F8"/>
  </w:style>
  <w:style w:type="paragraph" w:customStyle="1" w:styleId="ABA4E856757C43F09EB4041128DDA0A9">
    <w:name w:val="ABA4E856757C43F09EB4041128DDA0A9"/>
  </w:style>
  <w:style w:type="paragraph" w:customStyle="1" w:styleId="BF71855941A1427E8373CCD94C73EBF2">
    <w:name w:val="BF71855941A1427E8373CCD94C73EB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Set_Red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EF4623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  <a:effectLst/>
      </a:spPr>
      <a:bodyPr rot="0" spcFirstLastPara="0" vertOverflow="overflow" horzOverflow="overflow" vert="horz" wrap="square" lIns="0" tIns="0" rIns="0" bIns="0" numCol="1" spcCol="0" rtlCol="0" fromWordArt="0" anchor="b" anchorCtr="0" forceAA="0" compatLnSpc="1">
        <a:prstTxWarp prst="textNoShape">
          <a:avLst/>
        </a:prstTxWarp>
        <a:sp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>[Total Mark is 20]</Abstract>
  <CompanyAddress/>
  <CompanyPhone>***</CompanyPhone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34C63B7-A026-4A37-9535-4FBB4C03A1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BDB236-5E50-4B22-8870-151B48233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Annual report (Red and Black design).dotx</Template>
  <TotalTime>3</TotalTime>
  <Pages>17</Pages>
  <Words>1914</Words>
  <Characters>10912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</vt:lpstr>
    </vt:vector>
  </TitlesOfParts>
  <Company>Student Details:                                            CRN:</Company>
  <LinksUpToDate>false</LinksUpToDate>
  <CharactersWithSpaces>12801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</dc:title>
  <dc:subject>Deadline: Monday 09/08/2026 @ 23:59</dc:subject>
  <dc:creator>Ali Mehdi</dc:creator>
  <cp:keywords/>
  <cp:lastModifiedBy>SG</cp:lastModifiedBy>
  <cp:revision>4</cp:revision>
  <cp:lastPrinted>2022-02-16T16:04:00Z</cp:lastPrinted>
  <dcterms:created xsi:type="dcterms:W3CDTF">2026-07-28T22:23:00Z</dcterms:created>
  <dcterms:modified xsi:type="dcterms:W3CDTF">2026-07-22T20:37:00Z</dcterms:modified>
  <cp:contentStatus>ID: ###</cp:contentStatus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TC028350649991</vt:lpwstr>
  </property>
  <property fmtid="{D5CDD505-2E9C-101B-9397-08002B2CF9AE}" pid="3" name="GrammarlyDocumentId">
    <vt:lpwstr>c64320457b1b5e5232ff695938a17b950128640ed5bac361ab708eabd9d6f0c0</vt:lpwstr>
  </property>
  <property fmtid="{D5CDD505-2E9C-101B-9397-08002B2CF9AE}" pid="4" name="ClassificationContentMarkingFooterShapeIds">
    <vt:lpwstr>2edae84a,5070026e,76bf7dd2</vt:lpwstr>
  </property>
  <property fmtid="{D5CDD505-2E9C-101B-9397-08002B2CF9AE}" pid="5" name="ClassificationContentMarkingFooterFontProps">
    <vt:lpwstr>#000000,10,Aptos</vt:lpwstr>
  </property>
  <property fmtid="{D5CDD505-2E9C-101B-9397-08002B2CF9AE}" pid="6" name="ClassificationContentMarkingFooterText">
    <vt:lpwstr>Restricted - مقيد </vt:lpwstr>
  </property>
  <property fmtid="{D5CDD505-2E9C-101B-9397-08002B2CF9AE}" pid="7" name="MSIP_Label_b437834d-a884-421a-b14d-4e9522201396_Enabled">
    <vt:lpwstr>true</vt:lpwstr>
  </property>
  <property fmtid="{D5CDD505-2E9C-101B-9397-08002B2CF9AE}" pid="8" name="MSIP_Label_b437834d-a884-421a-b14d-4e9522201396_SetDate">
    <vt:lpwstr>2026-07-12T05:01:50Z</vt:lpwstr>
  </property>
  <property fmtid="{D5CDD505-2E9C-101B-9397-08002B2CF9AE}" pid="9" name="MSIP_Label_b437834d-a884-421a-b14d-4e9522201396_Method">
    <vt:lpwstr>Standard</vt:lpwstr>
  </property>
  <property fmtid="{D5CDD505-2E9C-101B-9397-08002B2CF9AE}" pid="10" name="MSIP_Label_b437834d-a884-421a-b14d-4e9522201396_Name">
    <vt:lpwstr>Data classification -not allowed</vt:lpwstr>
  </property>
  <property fmtid="{D5CDD505-2E9C-101B-9397-08002B2CF9AE}" pid="11" name="MSIP_Label_b437834d-a884-421a-b14d-4e9522201396_SiteId">
    <vt:lpwstr>1f00763a-1f87-473b-bba1-b6c746af03e4</vt:lpwstr>
  </property>
  <property fmtid="{D5CDD505-2E9C-101B-9397-08002B2CF9AE}" pid="12" name="MSIP_Label_b437834d-a884-421a-b14d-4e9522201396_ActionId">
    <vt:lpwstr>364ad42d-fcb7-4b22-9e58-61d49d43f0ed</vt:lpwstr>
  </property>
  <property fmtid="{D5CDD505-2E9C-101B-9397-08002B2CF9AE}" pid="13" name="MSIP_Label_b437834d-a884-421a-b14d-4e9522201396_ContentBits">
    <vt:lpwstr>2</vt:lpwstr>
  </property>
  <property fmtid="{D5CDD505-2E9C-101B-9397-08002B2CF9AE}" pid="14" name="MSIP_Label_b437834d-a884-421a-b14d-4e9522201396_Tag">
    <vt:lpwstr>10, 3, 0, 1</vt:lpwstr>
  </property>
</Properties>
</file>